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21661929"/>
    <w:bookmarkStart w:id="1" w:name="_Toc43061727"/>
    <w:bookmarkStart w:id="2" w:name="_Toc43061814"/>
    <w:bookmarkStart w:id="3" w:name="_Toc43061895"/>
    <w:bookmarkStart w:id="4" w:name="_Toc45560996"/>
    <w:bookmarkStart w:id="5" w:name="_Toc46238071"/>
    <w:bookmarkStart w:id="6" w:name="_Toc51521498"/>
    <w:p w14:paraId="46AAAF8E" w14:textId="77777777" w:rsidR="00593CF7" w:rsidRPr="00CA4DC7" w:rsidRDefault="00000000" w:rsidP="009F3F22">
      <w:pPr>
        <w:pStyle w:val="af7"/>
        <w:spacing w:before="4400"/>
      </w:pPr>
      <w:sdt>
        <w:sdtPr>
          <w:id w:val="-128863079"/>
          <w:placeholder>
            <w:docPart w:val="DC7AB4EC5221F441A66D39A70ECEC5D6"/>
          </w:placeholder>
          <w:showingPlcHdr/>
        </w:sdtPr>
        <w:sdtContent>
          <w:r w:rsidR="00593CF7" w:rsidRPr="00593CF7">
            <w:rPr>
              <w:rStyle w:val="af2"/>
            </w:rPr>
            <w:t>[</w:t>
          </w:r>
          <w:r w:rsidR="006167BB" w:rsidRPr="006167BB">
            <w:rPr>
              <w:rStyle w:val="af2"/>
            </w:rPr>
            <w:t>Statement of Direction Title</w:t>
          </w:r>
          <w:r w:rsidR="00593CF7" w:rsidRPr="00593CF7">
            <w:rPr>
              <w:rStyle w:val="af2"/>
            </w:rPr>
            <w:t>]</w:t>
          </w:r>
        </w:sdtContent>
      </w:sdt>
    </w:p>
    <w:p w14:paraId="1D1DC36A" w14:textId="77777777" w:rsidR="00593CF7" w:rsidRPr="00CA4DC7" w:rsidRDefault="00000000" w:rsidP="00593CF7">
      <w:pPr>
        <w:pStyle w:val="af4"/>
      </w:pPr>
      <w:sdt>
        <w:sdtPr>
          <w:id w:val="-1481458782"/>
          <w:placeholder>
            <w:docPart w:val="406DF58F4714B74CA31005924A9FC96D"/>
          </w:placeholder>
          <w:showingPlcHdr/>
        </w:sdtPr>
        <w:sdtContent>
          <w:r w:rsidR="00593CF7" w:rsidRPr="00593CF7">
            <w:rPr>
              <w:rStyle w:val="af2"/>
            </w:rPr>
            <w:t>[This can be up to three lines in length but not more. Lorem ipsum dolor sit amet. Lorem ipsum dolor sit amet lorem.]</w:t>
          </w:r>
        </w:sdtContent>
      </w:sdt>
    </w:p>
    <w:p w14:paraId="19DE7168" w14:textId="77777777" w:rsidR="00593CF7" w:rsidRPr="00CA4DC7" w:rsidRDefault="00214D31" w:rsidP="00593CF7">
      <w:pPr>
        <w:pStyle w:val="CoverdateandInfo"/>
      </w:pPr>
      <w:r>
        <w:fldChar w:fldCharType="begin"/>
      </w:r>
      <w:r>
        <w:instrText xml:space="preserve"> SAVEDATE  \@ "MMMM, yyyy"  \* MERGEFORMAT </w:instrText>
      </w:r>
      <w:r>
        <w:fldChar w:fldCharType="separate"/>
      </w:r>
      <w:r w:rsidR="00F23909">
        <w:rPr>
          <w:noProof/>
        </w:rPr>
        <w:t>XXX, 0000</w:t>
      </w:r>
      <w:r>
        <w:fldChar w:fldCharType="end"/>
      </w:r>
      <w:r w:rsidR="00593CF7" w:rsidRPr="00CA4DC7">
        <w:t xml:space="preserve">, Version </w:t>
      </w:r>
      <w:bookmarkStart w:id="7" w:name="Version"/>
      <w:sdt>
        <w:sdtPr>
          <w:id w:val="-1434582735"/>
          <w:lock w:val="sdtLocked"/>
          <w:placeholder>
            <w:docPart w:val="3743FF3F511F374B8FCD137AE2F96C32"/>
          </w:placeholder>
          <w:showingPlcHdr/>
        </w:sdtPr>
        <w:sdtContent>
          <w:r w:rsidR="00593CF7">
            <w:rPr>
              <w:rStyle w:val="af2"/>
            </w:rPr>
            <w:t>[1.0]</w:t>
          </w:r>
        </w:sdtContent>
      </w:sdt>
      <w:bookmarkEnd w:id="7"/>
    </w:p>
    <w:p w14:paraId="05B16998" w14:textId="77777777" w:rsidR="00593CF7" w:rsidRPr="00CA4DC7" w:rsidRDefault="00593CF7" w:rsidP="00593CF7">
      <w:pPr>
        <w:pStyle w:val="CoverdateandInfo"/>
      </w:pPr>
      <w:r w:rsidRPr="00CA4DC7">
        <w:t xml:space="preserve">Copyright © </w:t>
      </w:r>
      <w:r w:rsidRPr="00CA4DC7">
        <w:fldChar w:fldCharType="begin"/>
      </w:r>
      <w:r w:rsidRPr="00CA4DC7">
        <w:instrText xml:space="preserve"> DATE  \@ "yyyy"  \* MERGEFORMAT </w:instrText>
      </w:r>
      <w:r w:rsidRPr="00CA4DC7">
        <w:fldChar w:fldCharType="separate"/>
      </w:r>
      <w:r w:rsidR="00F23909">
        <w:rPr>
          <w:noProof/>
        </w:rPr>
        <w:t>2026</w:t>
      </w:r>
      <w:r w:rsidRPr="00CA4DC7">
        <w:fldChar w:fldCharType="end"/>
      </w:r>
      <w:r w:rsidRPr="00CA4DC7">
        <w:t>, Oracle and/or its affiliates</w:t>
      </w:r>
    </w:p>
    <w:p w14:paraId="022C9249" w14:textId="77777777" w:rsidR="00593CF7" w:rsidRPr="00CA4DC7" w:rsidRDefault="00000000" w:rsidP="00593CF7">
      <w:pPr>
        <w:pStyle w:val="Coverdropdown"/>
      </w:pPr>
      <w:sdt>
        <w:sdtPr>
          <w:alias w:val="Confidential Dropdown"/>
          <w:tag w:val="Confidential Dropdown"/>
          <w:id w:val="142781578"/>
          <w:placeholder>
            <w:docPart w:val="0FFFA14FE8DA8844B823AF63AAFE6FB7"/>
          </w:placeholder>
          <w:showingPlcHd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214D31" w:rsidRPr="00214D31">
            <w:rPr>
              <w:highlight w:val="yellow"/>
            </w:rPr>
            <w:t>SELECT FROM DROPDOWN OPTIONS</w:t>
          </w:r>
        </w:sdtContent>
      </w:sdt>
    </w:p>
    <w:p w14:paraId="02F4B87D" w14:textId="77777777" w:rsidR="00BA4521" w:rsidRDefault="00BA4521" w:rsidP="00BA4521">
      <w:pPr>
        <w:pStyle w:val="CoverdateandInfo"/>
      </w:pPr>
    </w:p>
    <w:p w14:paraId="01564F36" w14:textId="77777777" w:rsidR="00BA4521" w:rsidRPr="00374647" w:rsidRDefault="00BA4521" w:rsidP="00BA4521">
      <w:pPr>
        <w:pStyle w:val="CoverdateandInfo"/>
        <w:sectPr w:rsidR="00BA4521" w:rsidRPr="00374647" w:rsidSect="008A0903">
          <w:headerReference w:type="even" r:id="rId8"/>
          <w:headerReference w:type="default" r:id="rId9"/>
          <w:footerReference w:type="even" r:id="rId10"/>
          <w:footerReference w:type="default" r:id="rId11"/>
          <w:headerReference w:type="first" r:id="rId12"/>
          <w:footerReference w:type="first" r:id="rId13"/>
          <w:pgSz w:w="11906" w:h="16838" w:code="9"/>
          <w:pgMar w:top="2880" w:right="720" w:bottom="1080" w:left="720" w:header="1080" w:footer="648" w:gutter="0"/>
          <w:cols w:space="720"/>
          <w:docGrid w:linePitch="360"/>
        </w:sectPr>
      </w:pPr>
    </w:p>
    <w:p w14:paraId="67296CC7" w14:textId="77777777" w:rsidR="001327E2" w:rsidRPr="001327E2" w:rsidRDefault="001327E2" w:rsidP="001327E2">
      <w:pPr>
        <w:pStyle w:val="Heading1noTOC"/>
      </w:pPr>
      <w:bookmarkStart w:id="8" w:name="_Toc43061703"/>
      <w:bookmarkStart w:id="9" w:name="_Toc43061790"/>
      <w:bookmarkStart w:id="10" w:name="_Toc43061871"/>
      <w:bookmarkStart w:id="11" w:name="_Toc46238028"/>
      <w:bookmarkStart w:id="12" w:name="_Toc51520708"/>
      <w:r w:rsidRPr="001327E2">
        <w:lastRenderedPageBreak/>
        <w:t>PLEASE READ:</w:t>
      </w:r>
    </w:p>
    <w:p w14:paraId="3B3F0046" w14:textId="77777777" w:rsidR="001327E2" w:rsidRPr="001327E2" w:rsidRDefault="001327E2" w:rsidP="001327E2">
      <w:pPr>
        <w:pStyle w:val="Normalbullet1"/>
      </w:pPr>
      <w:r>
        <w:t>Plea</w:t>
      </w:r>
      <w:r w:rsidRPr="001327E2">
        <w:t>se ensure you are selecting an Oracle Confidentiality option on both the title page and in the footer</w:t>
      </w:r>
    </w:p>
    <w:p w14:paraId="7AFA5DDC" w14:textId="77777777" w:rsidR="001327E2" w:rsidRDefault="001327E2" w:rsidP="001327E2">
      <w:pPr>
        <w:pStyle w:val="Normalbullet1"/>
      </w:pPr>
      <w:r>
        <w:t xml:space="preserve">For hardware-related legal disclaimers, please </w:t>
      </w:r>
      <w:r w:rsidRPr="001327E2">
        <w:t xml:space="preserve">see page 52 of the </w:t>
      </w:r>
      <w:hyperlink r:id="rId14" w:history="1">
        <w:r w:rsidRPr="001327E2">
          <w:rPr>
            <w:rStyle w:val="af1"/>
          </w:rPr>
          <w:t>Oracle Brand Editorial Style Guide</w:t>
        </w:r>
      </w:hyperlink>
      <w:r w:rsidRPr="001327E2">
        <w:t xml:space="preserve"> (VPN required)</w:t>
      </w:r>
    </w:p>
    <w:p w14:paraId="71EFB85B" w14:textId="77777777" w:rsidR="002B1B6C" w:rsidRDefault="002B1B6C" w:rsidP="002B1B6C">
      <w:pPr>
        <w:pStyle w:val="Normalbullet1"/>
        <w:numPr>
          <w:ilvl w:val="1"/>
          <w:numId w:val="1"/>
        </w:numPr>
      </w:pPr>
      <w:r>
        <w:t xml:space="preserve">Please follow the </w:t>
      </w:r>
      <w:hyperlink r:id="rId15" w:history="1">
        <w:r w:rsidRPr="00F20581">
          <w:rPr>
            <w:rStyle w:val="af1"/>
          </w:rPr>
          <w:t>Oracle Accessibility Guidelines and best practices</w:t>
        </w:r>
      </w:hyperlink>
      <w:r>
        <w:t xml:space="preserve"> (VPN required) to ensure your final document is OAG compliant</w:t>
      </w:r>
    </w:p>
    <w:p w14:paraId="1480696E" w14:textId="77777777" w:rsidR="001327E2" w:rsidRPr="001327E2" w:rsidRDefault="001327E2" w:rsidP="001327E2">
      <w:pPr>
        <w:pStyle w:val="Normalbullet1"/>
      </w:pPr>
      <w:r>
        <w:t xml:space="preserve">To save as a PDF, please select </w:t>
      </w:r>
      <w:r w:rsidRPr="001327E2">
        <w:t>‘Save As’ from the File menu when your document is complete and ready to publish</w:t>
      </w:r>
    </w:p>
    <w:p w14:paraId="1D5969DE" w14:textId="77777777" w:rsidR="001327E2" w:rsidRPr="001327E2" w:rsidRDefault="001327E2" w:rsidP="001327E2">
      <w:pPr>
        <w:pStyle w:val="Normalbullet1"/>
      </w:pPr>
      <w:r>
        <w:t>If you plan to publish your document on Oracle.com properties, pleas</w:t>
      </w:r>
      <w:r w:rsidRPr="001327E2">
        <w:t xml:space="preserve">e ensure that you add Document Properties and tag for accessibility before publishing; details are in the </w:t>
      </w:r>
      <w:hyperlink r:id="rId16" w:history="1">
        <w:r w:rsidRPr="001327E2">
          <w:rPr>
            <w:rStyle w:val="af1"/>
          </w:rPr>
          <w:t>PDF Guidelines</w:t>
        </w:r>
      </w:hyperlink>
      <w:r w:rsidRPr="001327E2">
        <w:t xml:space="preserve"> (VPN required)</w:t>
      </w:r>
    </w:p>
    <w:p w14:paraId="0A3F3960" w14:textId="77777777" w:rsidR="001327E2" w:rsidRPr="001327E2" w:rsidRDefault="001327E2" w:rsidP="001327E2">
      <w:pPr>
        <w:pStyle w:val="Normalbullet1"/>
      </w:pPr>
      <w:r>
        <w:t xml:space="preserve">Please delete this page before saving </w:t>
      </w:r>
      <w:r w:rsidRPr="001327E2">
        <w:t>your final document</w:t>
      </w:r>
    </w:p>
    <w:p w14:paraId="3688D58B" w14:textId="77777777" w:rsidR="001327E2" w:rsidRPr="001327E2" w:rsidRDefault="001327E2" w:rsidP="001327E2">
      <w:pPr>
        <w:pStyle w:val="Normalbullet1"/>
      </w:pPr>
      <w:r>
        <w:t>P</w:t>
      </w:r>
      <w:r w:rsidRPr="001327E2">
        <w:t>lease update Table of Contents, List of Figures and List of Tables after removing this page</w:t>
      </w:r>
    </w:p>
    <w:p w14:paraId="3A74FBC8" w14:textId="77777777" w:rsidR="001327E2" w:rsidRPr="001327E2" w:rsidRDefault="001327E2" w:rsidP="001327E2">
      <w:pPr>
        <w:pStyle w:val="52"/>
      </w:pPr>
      <w:r w:rsidRPr="001327E2">
        <w:t>Word template color theme for reference:</w:t>
      </w:r>
    </w:p>
    <w:p w14:paraId="34EBE9AB" w14:textId="77777777" w:rsidR="00E679A5" w:rsidRDefault="00E679A5" w:rsidP="001327E2">
      <w:r>
        <w:rPr>
          <w:noProof/>
          <w14:numSpacing w14:val="default"/>
        </w:rPr>
        <w:drawing>
          <wp:inline distT="0" distB="0" distL="0" distR="0" wp14:anchorId="2192ACA9" wp14:editId="6B857C8A">
            <wp:extent cx="6188710" cy="4431558"/>
            <wp:effectExtent l="0" t="0" r="2540" b="7620"/>
            <wp:docPr id="5" name="Picture 5" descr="Color them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lor theme reference"/>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6188710" cy="4431558"/>
                    </a:xfrm>
                    <a:prstGeom prst="rect">
                      <a:avLst/>
                    </a:prstGeom>
                  </pic:spPr>
                </pic:pic>
              </a:graphicData>
            </a:graphic>
          </wp:inline>
        </w:drawing>
      </w:r>
    </w:p>
    <w:p w14:paraId="59701FEF" w14:textId="77777777" w:rsidR="001327E2" w:rsidRPr="001327E2" w:rsidRDefault="001327E2" w:rsidP="001327E2">
      <w:pPr>
        <w:pStyle w:val="Heading1noTOC"/>
      </w:pPr>
      <w:r w:rsidRPr="001327E2">
        <w:t>Please delete this page before saving your final document.</w:t>
      </w:r>
    </w:p>
    <w:p w14:paraId="3D85F35C" w14:textId="77777777" w:rsidR="00F6455D" w:rsidRPr="001327E2" w:rsidRDefault="00F6455D" w:rsidP="001327E2">
      <w:r w:rsidRPr="001327E2">
        <w:br w:type="page"/>
      </w:r>
    </w:p>
    <w:p w14:paraId="56D5DA9A" w14:textId="77777777" w:rsidR="008F3240" w:rsidRPr="00535373" w:rsidRDefault="008F3240" w:rsidP="00535373">
      <w:pPr>
        <w:pStyle w:val="Heading1noTOC"/>
      </w:pPr>
      <w:bookmarkStart w:id="13" w:name="_Hlk128150743"/>
      <w:bookmarkStart w:id="14" w:name="_Toc46238006"/>
      <w:bookmarkStart w:id="15" w:name="_Toc52522162"/>
      <w:bookmarkStart w:id="16" w:name="_Toc127182436"/>
      <w:bookmarkEnd w:id="8"/>
      <w:bookmarkEnd w:id="9"/>
      <w:bookmarkEnd w:id="10"/>
      <w:bookmarkEnd w:id="11"/>
      <w:bookmarkEnd w:id="12"/>
      <w:r w:rsidRPr="00535373">
        <w:lastRenderedPageBreak/>
        <w:t>Purpose statement</w:t>
      </w:r>
    </w:p>
    <w:p w14:paraId="6530190A" w14:textId="77777777" w:rsidR="008F3240" w:rsidRPr="00593CF7" w:rsidRDefault="008F3240" w:rsidP="008F3240">
      <w:r>
        <w:t xml:space="preserve">This document provides an overview of features and enhancements included in release </w:t>
      </w:r>
      <w:sdt>
        <w:sdtPr>
          <w:id w:val="-1163855654"/>
          <w:placeholder>
            <w:docPart w:val="2A0518874F02F540A59FA9CD7A3F57B8"/>
          </w:placeholder>
          <w:temporary/>
          <w:showingPlcHdr/>
        </w:sdtPr>
        <w:sdtContent>
          <w:r w:rsidR="00422D87" w:rsidRPr="00422D87">
            <w:rPr>
              <w:rStyle w:val="af2"/>
            </w:rPr>
            <w:t>&lt;</w:t>
          </w:r>
          <w:r w:rsidR="00F37582">
            <w:rPr>
              <w:rStyle w:val="af2"/>
            </w:rPr>
            <w:t>specify</w:t>
          </w:r>
          <w:r w:rsidR="00422D87" w:rsidRPr="00422D87">
            <w:rPr>
              <w:rStyle w:val="af2"/>
            </w:rPr>
            <w:t xml:space="preserve"> release&gt;</w:t>
          </w:r>
        </w:sdtContent>
      </w:sdt>
      <w:r>
        <w:t xml:space="preserve">. It is </w:t>
      </w:r>
      <w:r w:rsidRPr="00593CF7">
        <w:t xml:space="preserve">intended solely to help you assess the business benefits of upgrading to </w:t>
      </w:r>
      <w:sdt>
        <w:sdtPr>
          <w:id w:val="-1600637205"/>
          <w:placeholder>
            <w:docPart w:val="1601486AF47FDC48B636CF11BE03B705"/>
          </w:placeholder>
          <w:temporary/>
          <w:showingPlcHdr/>
        </w:sdtPr>
        <w:sdtContent>
          <w:r w:rsidR="00AE7EF7" w:rsidRPr="00422D87">
            <w:rPr>
              <w:rStyle w:val="af2"/>
            </w:rPr>
            <w:t>&lt;</w:t>
          </w:r>
          <w:r w:rsidR="00F37582">
            <w:rPr>
              <w:rStyle w:val="af2"/>
            </w:rPr>
            <w:t>specify</w:t>
          </w:r>
          <w:r w:rsidR="00AE7EF7" w:rsidRPr="00422D87">
            <w:rPr>
              <w:rStyle w:val="af2"/>
            </w:rPr>
            <w:t xml:space="preserve"> release&gt;</w:t>
          </w:r>
        </w:sdtContent>
      </w:sdt>
      <w:r w:rsidRPr="00593CF7">
        <w:t xml:space="preserve"> and </w:t>
      </w:r>
      <w:r w:rsidR="00F37582" w:rsidRPr="00F37582">
        <w:t>planning for the implementation and upgrade of the product features described.</w:t>
      </w:r>
    </w:p>
    <w:bookmarkEnd w:id="13"/>
    <w:p w14:paraId="013D7F56" w14:textId="77777777" w:rsidR="008F3240" w:rsidRPr="00535373" w:rsidRDefault="008F3240" w:rsidP="00535373">
      <w:pPr>
        <w:pStyle w:val="Heading1noTOC"/>
      </w:pPr>
      <w:r w:rsidRPr="00535373">
        <w:t>Disclaimer</w:t>
      </w:r>
    </w:p>
    <w:bookmarkEnd w:id="14"/>
    <w:bookmarkEnd w:id="15"/>
    <w:bookmarkEnd w:id="16"/>
    <w:p w14:paraId="2F4AAC88" w14:textId="77777777" w:rsidR="00007556" w:rsidRDefault="00007556" w:rsidP="00007556">
      <w:r>
        <w:t>This document in any form, software or printed matter, contains proprietary information that is the exclusive property of Oracle. Your access to and use of this confidential material is subject to the terms and conditions of your Oracle software license and service agreement, which has been executed and with which you agree to comply. This document and information contained herein may not be disclosed, copied, reproduced or distributed to anyone outside Oracle without prior written consent of Oracle. This document is not part of your license agreement nor can it be incorporated into any contractual agreement with Oracle or its subsidiaries or affiliates.</w:t>
      </w:r>
    </w:p>
    <w:p w14:paraId="5EC9B047" w14:textId="77777777" w:rsidR="00007556" w:rsidRDefault="00007556" w:rsidP="00007556">
      <w:r>
        <w:t>This document is for informational purposes only and is intended solely to assist you in planning for the implementation and upgrade of the product features described. It is not a commitment to deliver any material, code, or functionality, and should not be relied upon in making purchasing decisions. The development, release, timing, and pricing of any features or functionality described in this document remains at the sole discretion of Oracle. Due to the nature of the product architecture, it may not be possible to safely include all features described in this document without risking significant destabilization of the code.</w:t>
      </w:r>
    </w:p>
    <w:p w14:paraId="7A7C7516" w14:textId="77777777" w:rsidR="006F25D1" w:rsidRDefault="006F25D1" w:rsidP="00007556">
      <w:r>
        <w:br w:type="page"/>
      </w:r>
    </w:p>
    <w:sdt>
      <w:sdtPr>
        <w:rPr>
          <w:rFonts w:asciiTheme="minorHAnsi" w:eastAsiaTheme="minorHAnsi" w:hAnsiTheme="minorHAnsi" w:cstheme="minorBidi"/>
          <w:b/>
          <w:bCs/>
          <w:noProof/>
          <w:sz w:val="19"/>
          <w:szCs w:val="16"/>
        </w:rPr>
        <w:id w:val="-525486688"/>
        <w:docPartObj>
          <w:docPartGallery w:val="Table of Contents"/>
          <w:docPartUnique/>
        </w:docPartObj>
      </w:sdtPr>
      <w:sdtEndPr>
        <w:rPr>
          <w:rFonts w:eastAsiaTheme="minorEastAsia"/>
        </w:rPr>
      </w:sdtEndPr>
      <w:sdtContent>
        <w:p w14:paraId="13A4B4B2" w14:textId="77777777" w:rsidR="006F25D1" w:rsidRPr="00154948" w:rsidRDefault="006F25D1" w:rsidP="006F25D1">
          <w:pPr>
            <w:pStyle w:val="TOC"/>
          </w:pPr>
          <w:r w:rsidRPr="00154948">
            <w:t>Table of contents</w:t>
          </w:r>
        </w:p>
        <w:p w14:paraId="30B4D320" w14:textId="77777777" w:rsidR="00A42037" w:rsidRDefault="006F25D1">
          <w:pPr>
            <w:pStyle w:val="TOC1"/>
            <w:rPr>
              <w:b w:val="0"/>
              <w:bCs w:val="0"/>
              <w:sz w:val="22"/>
              <w:szCs w:val="22"/>
              <w:lang w:val="en-US" w:eastAsia="en-US"/>
              <w14:numSpacing w14:val="default"/>
            </w:rPr>
          </w:pPr>
          <w:r w:rsidRPr="00374647">
            <w:fldChar w:fldCharType="begin"/>
          </w:r>
          <w:r w:rsidRPr="00374647">
            <w:instrText xml:space="preserve"> TOC \o "1-3" \h \z \u </w:instrText>
          </w:r>
          <w:r w:rsidRPr="00374647">
            <w:fldChar w:fldCharType="separate"/>
          </w:r>
          <w:hyperlink w:anchor="_Toc129274962" w:history="1">
            <w:r w:rsidR="00A42037" w:rsidRPr="00D228D6">
              <w:rPr>
                <w:rStyle w:val="af1"/>
              </w:rPr>
              <w:t>Purpose</w:t>
            </w:r>
            <w:r w:rsidR="00A42037">
              <w:rPr>
                <w:webHidden/>
              </w:rPr>
              <w:tab/>
            </w:r>
            <w:r w:rsidR="00A42037">
              <w:rPr>
                <w:webHidden/>
              </w:rPr>
              <w:fldChar w:fldCharType="begin"/>
            </w:r>
            <w:r w:rsidR="00A42037">
              <w:rPr>
                <w:webHidden/>
              </w:rPr>
              <w:instrText xml:space="preserve"> PAGEREF _Toc129274962 \h </w:instrText>
            </w:r>
            <w:r w:rsidR="00A42037">
              <w:rPr>
                <w:webHidden/>
              </w:rPr>
            </w:r>
            <w:r w:rsidR="00A42037">
              <w:rPr>
                <w:webHidden/>
              </w:rPr>
              <w:fldChar w:fldCharType="separate"/>
            </w:r>
            <w:r w:rsidR="00A42037">
              <w:rPr>
                <w:webHidden/>
              </w:rPr>
              <w:t>6</w:t>
            </w:r>
            <w:r w:rsidR="00A42037">
              <w:rPr>
                <w:webHidden/>
              </w:rPr>
              <w:fldChar w:fldCharType="end"/>
            </w:r>
          </w:hyperlink>
        </w:p>
        <w:p w14:paraId="241450E3" w14:textId="77777777" w:rsidR="00A42037" w:rsidRDefault="00A42037">
          <w:pPr>
            <w:pStyle w:val="TOC1"/>
            <w:rPr>
              <w:b w:val="0"/>
              <w:bCs w:val="0"/>
              <w:sz w:val="22"/>
              <w:szCs w:val="22"/>
              <w:lang w:val="en-US" w:eastAsia="en-US"/>
              <w14:numSpacing w14:val="default"/>
            </w:rPr>
          </w:pPr>
          <w:hyperlink w:anchor="_Toc129274963" w:history="1">
            <w:r w:rsidRPr="00D228D6">
              <w:rPr>
                <w:rStyle w:val="af1"/>
              </w:rPr>
              <w:t>Introduction</w:t>
            </w:r>
            <w:r>
              <w:rPr>
                <w:webHidden/>
              </w:rPr>
              <w:tab/>
            </w:r>
            <w:r>
              <w:rPr>
                <w:webHidden/>
              </w:rPr>
              <w:fldChar w:fldCharType="begin"/>
            </w:r>
            <w:r>
              <w:rPr>
                <w:webHidden/>
              </w:rPr>
              <w:instrText xml:space="preserve"> PAGEREF _Toc129274963 \h </w:instrText>
            </w:r>
            <w:r>
              <w:rPr>
                <w:webHidden/>
              </w:rPr>
            </w:r>
            <w:r>
              <w:rPr>
                <w:webHidden/>
              </w:rPr>
              <w:fldChar w:fldCharType="separate"/>
            </w:r>
            <w:r>
              <w:rPr>
                <w:webHidden/>
              </w:rPr>
              <w:t>6</w:t>
            </w:r>
            <w:r>
              <w:rPr>
                <w:webHidden/>
              </w:rPr>
              <w:fldChar w:fldCharType="end"/>
            </w:r>
          </w:hyperlink>
        </w:p>
        <w:p w14:paraId="3A6FDB46" w14:textId="77777777" w:rsidR="00A42037" w:rsidRDefault="00A42037">
          <w:pPr>
            <w:pStyle w:val="TOC1"/>
            <w:rPr>
              <w:b w:val="0"/>
              <w:bCs w:val="0"/>
              <w:sz w:val="22"/>
              <w:szCs w:val="22"/>
              <w:lang w:val="en-US" w:eastAsia="en-US"/>
              <w14:numSpacing w14:val="default"/>
            </w:rPr>
          </w:pPr>
          <w:hyperlink w:anchor="_Toc129274964" w:history="1">
            <w:r w:rsidRPr="00D228D6">
              <w:rPr>
                <w:rStyle w:val="af1"/>
              </w:rPr>
              <w:t>Statement of direction guidelines</w:t>
            </w:r>
            <w:r>
              <w:rPr>
                <w:webHidden/>
              </w:rPr>
              <w:tab/>
            </w:r>
            <w:r>
              <w:rPr>
                <w:webHidden/>
              </w:rPr>
              <w:fldChar w:fldCharType="begin"/>
            </w:r>
            <w:r>
              <w:rPr>
                <w:webHidden/>
              </w:rPr>
              <w:instrText xml:space="preserve"> PAGEREF _Toc129274964 \h </w:instrText>
            </w:r>
            <w:r>
              <w:rPr>
                <w:webHidden/>
              </w:rPr>
            </w:r>
            <w:r>
              <w:rPr>
                <w:webHidden/>
              </w:rPr>
              <w:fldChar w:fldCharType="separate"/>
            </w:r>
            <w:r>
              <w:rPr>
                <w:webHidden/>
              </w:rPr>
              <w:t>6</w:t>
            </w:r>
            <w:r>
              <w:rPr>
                <w:webHidden/>
              </w:rPr>
              <w:fldChar w:fldCharType="end"/>
            </w:r>
          </w:hyperlink>
        </w:p>
        <w:p w14:paraId="703BD8DB" w14:textId="77777777" w:rsidR="00A42037" w:rsidRDefault="00A42037">
          <w:pPr>
            <w:pStyle w:val="TOC1"/>
            <w:rPr>
              <w:b w:val="0"/>
              <w:bCs w:val="0"/>
              <w:sz w:val="22"/>
              <w:szCs w:val="22"/>
              <w:lang w:val="en-US" w:eastAsia="en-US"/>
              <w14:numSpacing w14:val="default"/>
            </w:rPr>
          </w:pPr>
          <w:hyperlink w:anchor="_Toc129274965" w:history="1">
            <w:r w:rsidRPr="00D228D6">
              <w:rPr>
                <w:rStyle w:val="af1"/>
              </w:rPr>
              <w:t>Oracle’s revenue recognition policy</w:t>
            </w:r>
            <w:r>
              <w:rPr>
                <w:webHidden/>
              </w:rPr>
              <w:tab/>
            </w:r>
            <w:r>
              <w:rPr>
                <w:webHidden/>
              </w:rPr>
              <w:fldChar w:fldCharType="begin"/>
            </w:r>
            <w:r>
              <w:rPr>
                <w:webHidden/>
              </w:rPr>
              <w:instrText xml:space="preserve"> PAGEREF _Toc129274965 \h </w:instrText>
            </w:r>
            <w:r>
              <w:rPr>
                <w:webHidden/>
              </w:rPr>
            </w:r>
            <w:r>
              <w:rPr>
                <w:webHidden/>
              </w:rPr>
              <w:fldChar w:fldCharType="separate"/>
            </w:r>
            <w:r>
              <w:rPr>
                <w:webHidden/>
              </w:rPr>
              <w:t>7</w:t>
            </w:r>
            <w:r>
              <w:rPr>
                <w:webHidden/>
              </w:rPr>
              <w:fldChar w:fldCharType="end"/>
            </w:r>
          </w:hyperlink>
        </w:p>
        <w:p w14:paraId="42FB2DE3" w14:textId="77777777" w:rsidR="00A42037" w:rsidRDefault="00A42037">
          <w:pPr>
            <w:pStyle w:val="TOC2"/>
            <w:rPr>
              <w:sz w:val="22"/>
              <w:szCs w:val="22"/>
              <w:lang w:val="en-US" w:eastAsia="en-US"/>
              <w14:numSpacing w14:val="default"/>
            </w:rPr>
          </w:pPr>
          <w:hyperlink w:anchor="_Toc129274966" w:history="1">
            <w:r w:rsidRPr="00D228D6">
              <w:rPr>
                <w:rStyle w:val="af1"/>
              </w:rPr>
              <w:t>Does the revenue recognition policy affect your statement of direction?</w:t>
            </w:r>
            <w:r>
              <w:rPr>
                <w:webHidden/>
              </w:rPr>
              <w:tab/>
            </w:r>
            <w:r>
              <w:rPr>
                <w:webHidden/>
              </w:rPr>
              <w:fldChar w:fldCharType="begin"/>
            </w:r>
            <w:r>
              <w:rPr>
                <w:webHidden/>
              </w:rPr>
              <w:instrText xml:space="preserve"> PAGEREF _Toc129274966 \h </w:instrText>
            </w:r>
            <w:r>
              <w:rPr>
                <w:webHidden/>
              </w:rPr>
            </w:r>
            <w:r>
              <w:rPr>
                <w:webHidden/>
              </w:rPr>
              <w:fldChar w:fldCharType="separate"/>
            </w:r>
            <w:r>
              <w:rPr>
                <w:webHidden/>
              </w:rPr>
              <w:t>7</w:t>
            </w:r>
            <w:r>
              <w:rPr>
                <w:webHidden/>
              </w:rPr>
              <w:fldChar w:fldCharType="end"/>
            </w:r>
          </w:hyperlink>
        </w:p>
        <w:p w14:paraId="391C3FB2" w14:textId="77777777" w:rsidR="00A42037" w:rsidRDefault="00A42037">
          <w:pPr>
            <w:pStyle w:val="TOC2"/>
            <w:rPr>
              <w:sz w:val="22"/>
              <w:szCs w:val="22"/>
              <w:lang w:val="en-US" w:eastAsia="en-US"/>
              <w14:numSpacing w14:val="default"/>
            </w:rPr>
          </w:pPr>
          <w:hyperlink w:anchor="_Toc129274967" w:history="1">
            <w:r w:rsidRPr="00D228D6">
              <w:rPr>
                <w:rStyle w:val="af1"/>
              </w:rPr>
              <w:t>Revenue recognition guidelines for affected statements of direction</w:t>
            </w:r>
            <w:r>
              <w:rPr>
                <w:webHidden/>
              </w:rPr>
              <w:tab/>
            </w:r>
            <w:r>
              <w:rPr>
                <w:webHidden/>
              </w:rPr>
              <w:fldChar w:fldCharType="begin"/>
            </w:r>
            <w:r>
              <w:rPr>
                <w:webHidden/>
              </w:rPr>
              <w:instrText xml:space="preserve"> PAGEREF _Toc129274967 \h </w:instrText>
            </w:r>
            <w:r>
              <w:rPr>
                <w:webHidden/>
              </w:rPr>
            </w:r>
            <w:r>
              <w:rPr>
                <w:webHidden/>
              </w:rPr>
              <w:fldChar w:fldCharType="separate"/>
            </w:r>
            <w:r>
              <w:rPr>
                <w:webHidden/>
              </w:rPr>
              <w:t>7</w:t>
            </w:r>
            <w:r>
              <w:rPr>
                <w:webHidden/>
              </w:rPr>
              <w:fldChar w:fldCharType="end"/>
            </w:r>
          </w:hyperlink>
        </w:p>
        <w:p w14:paraId="0BC46E87" w14:textId="77777777" w:rsidR="00A42037" w:rsidRDefault="00A42037">
          <w:pPr>
            <w:pStyle w:val="TOC1"/>
            <w:rPr>
              <w:b w:val="0"/>
              <w:bCs w:val="0"/>
              <w:sz w:val="22"/>
              <w:szCs w:val="22"/>
              <w:lang w:val="en-US" w:eastAsia="en-US"/>
              <w14:numSpacing w14:val="default"/>
            </w:rPr>
          </w:pPr>
          <w:hyperlink w:anchor="_Toc129274968" w:history="1">
            <w:r w:rsidRPr="00D228D6">
              <w:rPr>
                <w:rStyle w:val="af1"/>
              </w:rPr>
              <w:t>Using and applying styles</w:t>
            </w:r>
            <w:r>
              <w:rPr>
                <w:webHidden/>
              </w:rPr>
              <w:tab/>
            </w:r>
            <w:r>
              <w:rPr>
                <w:webHidden/>
              </w:rPr>
              <w:fldChar w:fldCharType="begin"/>
            </w:r>
            <w:r>
              <w:rPr>
                <w:webHidden/>
              </w:rPr>
              <w:instrText xml:space="preserve"> PAGEREF _Toc129274968 \h </w:instrText>
            </w:r>
            <w:r>
              <w:rPr>
                <w:webHidden/>
              </w:rPr>
            </w:r>
            <w:r>
              <w:rPr>
                <w:webHidden/>
              </w:rPr>
              <w:fldChar w:fldCharType="separate"/>
            </w:r>
            <w:r>
              <w:rPr>
                <w:webHidden/>
              </w:rPr>
              <w:t>8</w:t>
            </w:r>
            <w:r>
              <w:rPr>
                <w:webHidden/>
              </w:rPr>
              <w:fldChar w:fldCharType="end"/>
            </w:r>
          </w:hyperlink>
        </w:p>
        <w:p w14:paraId="09D0E2E0" w14:textId="77777777" w:rsidR="00A42037" w:rsidRDefault="00A42037">
          <w:pPr>
            <w:pStyle w:val="TOC1"/>
            <w:rPr>
              <w:b w:val="0"/>
              <w:bCs w:val="0"/>
              <w:sz w:val="22"/>
              <w:szCs w:val="22"/>
              <w:lang w:val="en-US" w:eastAsia="en-US"/>
              <w14:numSpacing w14:val="default"/>
            </w:rPr>
          </w:pPr>
          <w:hyperlink w:anchor="_Toc129274969" w:history="1">
            <w:r w:rsidRPr="00D228D6">
              <w:rPr>
                <w:rStyle w:val="af1"/>
              </w:rPr>
              <w:t>Heading 1</w:t>
            </w:r>
            <w:r>
              <w:rPr>
                <w:webHidden/>
              </w:rPr>
              <w:tab/>
            </w:r>
            <w:r>
              <w:rPr>
                <w:webHidden/>
              </w:rPr>
              <w:fldChar w:fldCharType="begin"/>
            </w:r>
            <w:r>
              <w:rPr>
                <w:webHidden/>
              </w:rPr>
              <w:instrText xml:space="preserve"> PAGEREF _Toc129274969 \h </w:instrText>
            </w:r>
            <w:r>
              <w:rPr>
                <w:webHidden/>
              </w:rPr>
            </w:r>
            <w:r>
              <w:rPr>
                <w:webHidden/>
              </w:rPr>
              <w:fldChar w:fldCharType="separate"/>
            </w:r>
            <w:r>
              <w:rPr>
                <w:webHidden/>
              </w:rPr>
              <w:t>10</w:t>
            </w:r>
            <w:r>
              <w:rPr>
                <w:webHidden/>
              </w:rPr>
              <w:fldChar w:fldCharType="end"/>
            </w:r>
          </w:hyperlink>
        </w:p>
        <w:p w14:paraId="2D9C56D6" w14:textId="77777777" w:rsidR="00A42037" w:rsidRDefault="00A42037">
          <w:pPr>
            <w:pStyle w:val="TOC2"/>
            <w:rPr>
              <w:sz w:val="22"/>
              <w:szCs w:val="22"/>
              <w:lang w:val="en-US" w:eastAsia="en-US"/>
              <w14:numSpacing w14:val="default"/>
            </w:rPr>
          </w:pPr>
          <w:hyperlink w:anchor="_Toc129274970" w:history="1">
            <w:r w:rsidRPr="00D228D6">
              <w:rPr>
                <w:rStyle w:val="af1"/>
              </w:rPr>
              <w:t>Heading 2</w:t>
            </w:r>
            <w:r>
              <w:rPr>
                <w:webHidden/>
              </w:rPr>
              <w:tab/>
            </w:r>
            <w:r>
              <w:rPr>
                <w:webHidden/>
              </w:rPr>
              <w:fldChar w:fldCharType="begin"/>
            </w:r>
            <w:r>
              <w:rPr>
                <w:webHidden/>
              </w:rPr>
              <w:instrText xml:space="preserve"> PAGEREF _Toc129274970 \h </w:instrText>
            </w:r>
            <w:r>
              <w:rPr>
                <w:webHidden/>
              </w:rPr>
            </w:r>
            <w:r>
              <w:rPr>
                <w:webHidden/>
              </w:rPr>
              <w:fldChar w:fldCharType="separate"/>
            </w:r>
            <w:r>
              <w:rPr>
                <w:webHidden/>
              </w:rPr>
              <w:t>10</w:t>
            </w:r>
            <w:r>
              <w:rPr>
                <w:webHidden/>
              </w:rPr>
              <w:fldChar w:fldCharType="end"/>
            </w:r>
          </w:hyperlink>
        </w:p>
        <w:p w14:paraId="61BC10B4" w14:textId="77777777" w:rsidR="00A42037" w:rsidRDefault="00A42037">
          <w:pPr>
            <w:pStyle w:val="TOC3"/>
            <w:rPr>
              <w:sz w:val="22"/>
              <w:szCs w:val="22"/>
              <w:lang w:val="en-US" w:eastAsia="en-US"/>
              <w14:numSpacing w14:val="default"/>
            </w:rPr>
          </w:pPr>
          <w:hyperlink w:anchor="_Toc129274971" w:history="1">
            <w:r w:rsidRPr="00D228D6">
              <w:rPr>
                <w:rStyle w:val="af1"/>
              </w:rPr>
              <w:t>Heading 3</w:t>
            </w:r>
            <w:r>
              <w:rPr>
                <w:webHidden/>
              </w:rPr>
              <w:tab/>
            </w:r>
            <w:r>
              <w:rPr>
                <w:webHidden/>
              </w:rPr>
              <w:fldChar w:fldCharType="begin"/>
            </w:r>
            <w:r>
              <w:rPr>
                <w:webHidden/>
              </w:rPr>
              <w:instrText xml:space="preserve"> PAGEREF _Toc129274971 \h </w:instrText>
            </w:r>
            <w:r>
              <w:rPr>
                <w:webHidden/>
              </w:rPr>
            </w:r>
            <w:r>
              <w:rPr>
                <w:webHidden/>
              </w:rPr>
              <w:fldChar w:fldCharType="separate"/>
            </w:r>
            <w:r>
              <w:rPr>
                <w:webHidden/>
              </w:rPr>
              <w:t>10</w:t>
            </w:r>
            <w:r>
              <w:rPr>
                <w:webHidden/>
              </w:rPr>
              <w:fldChar w:fldCharType="end"/>
            </w:r>
          </w:hyperlink>
        </w:p>
        <w:p w14:paraId="06D9B5BE" w14:textId="77777777" w:rsidR="00A42037" w:rsidRDefault="00A42037">
          <w:pPr>
            <w:pStyle w:val="TOC1"/>
            <w:rPr>
              <w:b w:val="0"/>
              <w:bCs w:val="0"/>
              <w:sz w:val="22"/>
              <w:szCs w:val="22"/>
              <w:lang w:val="en-US" w:eastAsia="en-US"/>
              <w14:numSpacing w14:val="default"/>
            </w:rPr>
          </w:pPr>
          <w:hyperlink w:anchor="_Toc129274972" w:history="1">
            <w:r w:rsidRPr="00D228D6">
              <w:rPr>
                <w:rStyle w:val="af1"/>
              </w:rPr>
              <w:t>Small outline</w:t>
            </w:r>
            <w:r>
              <w:rPr>
                <w:webHidden/>
              </w:rPr>
              <w:tab/>
            </w:r>
            <w:r>
              <w:rPr>
                <w:webHidden/>
              </w:rPr>
              <w:fldChar w:fldCharType="begin"/>
            </w:r>
            <w:r>
              <w:rPr>
                <w:webHidden/>
              </w:rPr>
              <w:instrText xml:space="preserve"> PAGEREF _Toc129274972 \h </w:instrText>
            </w:r>
            <w:r>
              <w:rPr>
                <w:webHidden/>
              </w:rPr>
            </w:r>
            <w:r>
              <w:rPr>
                <w:webHidden/>
              </w:rPr>
              <w:fldChar w:fldCharType="separate"/>
            </w:r>
            <w:r>
              <w:rPr>
                <w:webHidden/>
              </w:rPr>
              <w:t>11</w:t>
            </w:r>
            <w:r>
              <w:rPr>
                <w:webHidden/>
              </w:rPr>
              <w:fldChar w:fldCharType="end"/>
            </w:r>
          </w:hyperlink>
        </w:p>
        <w:p w14:paraId="691DE029" w14:textId="77777777" w:rsidR="00A42037" w:rsidRDefault="00A42037">
          <w:pPr>
            <w:pStyle w:val="TOC1"/>
            <w:rPr>
              <w:b w:val="0"/>
              <w:bCs w:val="0"/>
              <w:sz w:val="22"/>
              <w:szCs w:val="22"/>
              <w:lang w:val="en-US" w:eastAsia="en-US"/>
              <w14:numSpacing w14:val="default"/>
            </w:rPr>
          </w:pPr>
          <w:hyperlink w:anchor="_Toc129274973" w:history="1">
            <w:r w:rsidRPr="00D228D6">
              <w:rPr>
                <w:rStyle w:val="af1"/>
              </w:rPr>
              <w:t>Normal outline</w:t>
            </w:r>
            <w:r>
              <w:rPr>
                <w:webHidden/>
              </w:rPr>
              <w:tab/>
            </w:r>
            <w:r>
              <w:rPr>
                <w:webHidden/>
              </w:rPr>
              <w:fldChar w:fldCharType="begin"/>
            </w:r>
            <w:r>
              <w:rPr>
                <w:webHidden/>
              </w:rPr>
              <w:instrText xml:space="preserve"> PAGEREF _Toc129274973 \h </w:instrText>
            </w:r>
            <w:r>
              <w:rPr>
                <w:webHidden/>
              </w:rPr>
            </w:r>
            <w:r>
              <w:rPr>
                <w:webHidden/>
              </w:rPr>
              <w:fldChar w:fldCharType="separate"/>
            </w:r>
            <w:r>
              <w:rPr>
                <w:webHidden/>
              </w:rPr>
              <w:t>11</w:t>
            </w:r>
            <w:r>
              <w:rPr>
                <w:webHidden/>
              </w:rPr>
              <w:fldChar w:fldCharType="end"/>
            </w:r>
          </w:hyperlink>
        </w:p>
        <w:p w14:paraId="3A2D7031" w14:textId="77777777" w:rsidR="00A42037" w:rsidRDefault="00A42037">
          <w:pPr>
            <w:pStyle w:val="TOC1"/>
            <w:rPr>
              <w:b w:val="0"/>
              <w:bCs w:val="0"/>
              <w:sz w:val="22"/>
              <w:szCs w:val="22"/>
              <w:lang w:val="en-US" w:eastAsia="en-US"/>
              <w14:numSpacing w14:val="default"/>
            </w:rPr>
          </w:pPr>
          <w:hyperlink w:anchor="_Toc129274974" w:history="1">
            <w:r w:rsidRPr="00D228D6">
              <w:rPr>
                <w:rStyle w:val="af1"/>
              </w:rPr>
              <w:t>Small bullets</w:t>
            </w:r>
            <w:r>
              <w:rPr>
                <w:webHidden/>
              </w:rPr>
              <w:tab/>
            </w:r>
            <w:r>
              <w:rPr>
                <w:webHidden/>
              </w:rPr>
              <w:fldChar w:fldCharType="begin"/>
            </w:r>
            <w:r>
              <w:rPr>
                <w:webHidden/>
              </w:rPr>
              <w:instrText xml:space="preserve"> PAGEREF _Toc129274974 \h </w:instrText>
            </w:r>
            <w:r>
              <w:rPr>
                <w:webHidden/>
              </w:rPr>
            </w:r>
            <w:r>
              <w:rPr>
                <w:webHidden/>
              </w:rPr>
              <w:fldChar w:fldCharType="separate"/>
            </w:r>
            <w:r>
              <w:rPr>
                <w:webHidden/>
              </w:rPr>
              <w:t>11</w:t>
            </w:r>
            <w:r>
              <w:rPr>
                <w:webHidden/>
              </w:rPr>
              <w:fldChar w:fldCharType="end"/>
            </w:r>
          </w:hyperlink>
        </w:p>
        <w:p w14:paraId="7C35E5D5" w14:textId="77777777" w:rsidR="00A42037" w:rsidRDefault="00A42037">
          <w:pPr>
            <w:pStyle w:val="TOC1"/>
            <w:rPr>
              <w:b w:val="0"/>
              <w:bCs w:val="0"/>
              <w:sz w:val="22"/>
              <w:szCs w:val="22"/>
              <w:lang w:val="en-US" w:eastAsia="en-US"/>
              <w14:numSpacing w14:val="default"/>
            </w:rPr>
          </w:pPr>
          <w:hyperlink w:anchor="_Toc129274975" w:history="1">
            <w:r w:rsidRPr="00D228D6">
              <w:rPr>
                <w:rStyle w:val="af1"/>
              </w:rPr>
              <w:t>Normal bullet</w:t>
            </w:r>
            <w:r>
              <w:rPr>
                <w:webHidden/>
              </w:rPr>
              <w:tab/>
            </w:r>
            <w:r>
              <w:rPr>
                <w:webHidden/>
              </w:rPr>
              <w:fldChar w:fldCharType="begin"/>
            </w:r>
            <w:r>
              <w:rPr>
                <w:webHidden/>
              </w:rPr>
              <w:instrText xml:space="preserve"> PAGEREF _Toc129274975 \h </w:instrText>
            </w:r>
            <w:r>
              <w:rPr>
                <w:webHidden/>
              </w:rPr>
            </w:r>
            <w:r>
              <w:rPr>
                <w:webHidden/>
              </w:rPr>
              <w:fldChar w:fldCharType="separate"/>
            </w:r>
            <w:r>
              <w:rPr>
                <w:webHidden/>
              </w:rPr>
              <w:t>11</w:t>
            </w:r>
            <w:r>
              <w:rPr>
                <w:webHidden/>
              </w:rPr>
              <w:fldChar w:fldCharType="end"/>
            </w:r>
          </w:hyperlink>
        </w:p>
        <w:p w14:paraId="3ABF1B02" w14:textId="77777777" w:rsidR="00A42037" w:rsidRDefault="00A42037">
          <w:pPr>
            <w:pStyle w:val="TOC1"/>
            <w:rPr>
              <w:b w:val="0"/>
              <w:bCs w:val="0"/>
              <w:sz w:val="22"/>
              <w:szCs w:val="22"/>
              <w:lang w:val="en-US" w:eastAsia="en-US"/>
              <w14:numSpacing w14:val="default"/>
            </w:rPr>
          </w:pPr>
          <w:hyperlink w:anchor="_Toc129274976" w:history="1">
            <w:r w:rsidRPr="00D228D6">
              <w:rPr>
                <w:rStyle w:val="af1"/>
              </w:rPr>
              <w:t>Appendix [X]: [Click or tap here to enter text]</w:t>
            </w:r>
            <w:r>
              <w:rPr>
                <w:webHidden/>
              </w:rPr>
              <w:tab/>
            </w:r>
            <w:r>
              <w:rPr>
                <w:webHidden/>
              </w:rPr>
              <w:fldChar w:fldCharType="begin"/>
            </w:r>
            <w:r>
              <w:rPr>
                <w:webHidden/>
              </w:rPr>
              <w:instrText xml:space="preserve"> PAGEREF _Toc129274976 \h </w:instrText>
            </w:r>
            <w:r>
              <w:rPr>
                <w:webHidden/>
              </w:rPr>
            </w:r>
            <w:r>
              <w:rPr>
                <w:webHidden/>
              </w:rPr>
              <w:fldChar w:fldCharType="separate"/>
            </w:r>
            <w:r>
              <w:rPr>
                <w:webHidden/>
              </w:rPr>
              <w:t>13</w:t>
            </w:r>
            <w:r>
              <w:rPr>
                <w:webHidden/>
              </w:rPr>
              <w:fldChar w:fldCharType="end"/>
            </w:r>
          </w:hyperlink>
        </w:p>
        <w:p w14:paraId="507BF484" w14:textId="77777777" w:rsidR="006F25D1" w:rsidRPr="00374647" w:rsidRDefault="006F25D1" w:rsidP="006F25D1">
          <w:pPr>
            <w:pStyle w:val="TOC1"/>
          </w:pPr>
          <w:r w:rsidRPr="00374647">
            <w:fldChar w:fldCharType="end"/>
          </w:r>
        </w:p>
      </w:sdtContent>
    </w:sdt>
    <w:p w14:paraId="3E604F29" w14:textId="77777777" w:rsidR="006F25D1" w:rsidRPr="00184627" w:rsidRDefault="006F25D1" w:rsidP="006F25D1">
      <w:pPr>
        <w:pStyle w:val="Listofimagestables"/>
      </w:pPr>
      <w:r w:rsidRPr="00184627">
        <w:t>List of figures</w:t>
      </w:r>
    </w:p>
    <w:p w14:paraId="0FC99E41" w14:textId="77777777" w:rsidR="00A42037" w:rsidRDefault="006F25D1">
      <w:pPr>
        <w:pStyle w:val="af6"/>
        <w:rPr>
          <w:sz w:val="22"/>
          <w:szCs w:val="22"/>
          <w:lang w:val="en-US" w:eastAsia="en-US"/>
          <w14:numSpacing w14:val="default"/>
        </w:rPr>
      </w:pPr>
      <w:r w:rsidRPr="00374647">
        <w:fldChar w:fldCharType="begin"/>
      </w:r>
      <w:r w:rsidRPr="00374647">
        <w:instrText xml:space="preserve"> TOC \f F \h \z \c "Figure" </w:instrText>
      </w:r>
      <w:r w:rsidRPr="00374647">
        <w:fldChar w:fldCharType="separate"/>
      </w:r>
      <w:hyperlink w:anchor="_Toc129274981" w:history="1">
        <w:r w:rsidR="00A42037" w:rsidRPr="00021347">
          <w:rPr>
            <w:rStyle w:val="af1"/>
          </w:rPr>
          <w:t>Figure 1.This is a caption for the photo. It should be less than three sentences.</w:t>
        </w:r>
        <w:r w:rsidR="00A42037">
          <w:rPr>
            <w:webHidden/>
          </w:rPr>
          <w:tab/>
        </w:r>
        <w:r w:rsidR="00A42037">
          <w:rPr>
            <w:webHidden/>
          </w:rPr>
          <w:fldChar w:fldCharType="begin"/>
        </w:r>
        <w:r w:rsidR="00A42037">
          <w:rPr>
            <w:webHidden/>
          </w:rPr>
          <w:instrText xml:space="preserve"> PAGEREF _Toc129274981 \h </w:instrText>
        </w:r>
        <w:r w:rsidR="00A42037">
          <w:rPr>
            <w:webHidden/>
          </w:rPr>
        </w:r>
        <w:r w:rsidR="00A42037">
          <w:rPr>
            <w:webHidden/>
          </w:rPr>
          <w:fldChar w:fldCharType="separate"/>
        </w:r>
        <w:r w:rsidR="00A42037">
          <w:rPr>
            <w:webHidden/>
          </w:rPr>
          <w:t>9</w:t>
        </w:r>
        <w:r w:rsidR="00A42037">
          <w:rPr>
            <w:webHidden/>
          </w:rPr>
          <w:fldChar w:fldCharType="end"/>
        </w:r>
      </w:hyperlink>
    </w:p>
    <w:p w14:paraId="44C8EC98" w14:textId="77777777" w:rsidR="006F25D1" w:rsidRPr="00374647" w:rsidRDefault="006F25D1" w:rsidP="006F25D1">
      <w:pPr>
        <w:pStyle w:val="af6"/>
      </w:pPr>
      <w:r w:rsidRPr="00374647">
        <w:fldChar w:fldCharType="end"/>
      </w:r>
    </w:p>
    <w:p w14:paraId="6B2959E9" w14:textId="77777777" w:rsidR="006F25D1" w:rsidRPr="00374647" w:rsidRDefault="006F25D1" w:rsidP="006F25D1">
      <w:pPr>
        <w:pStyle w:val="Listofimagestables"/>
      </w:pPr>
      <w:r w:rsidRPr="00374647">
        <w:t>List of tables</w:t>
      </w:r>
    </w:p>
    <w:p w14:paraId="2C6B1F8E" w14:textId="77777777" w:rsidR="00A42037" w:rsidRDefault="006F25D1">
      <w:pPr>
        <w:pStyle w:val="af6"/>
        <w:rPr>
          <w:sz w:val="22"/>
          <w:szCs w:val="22"/>
          <w:lang w:val="en-US" w:eastAsia="en-US"/>
          <w14:numSpacing w14:val="default"/>
        </w:rPr>
      </w:pPr>
      <w:r w:rsidRPr="00CB5AD8">
        <w:fldChar w:fldCharType="begin"/>
      </w:r>
      <w:r w:rsidRPr="00CB5AD8">
        <w:instrText xml:space="preserve"> TOC \h \z \t "Caption Table" \c "Table" </w:instrText>
      </w:r>
      <w:r w:rsidRPr="00CB5AD8">
        <w:fldChar w:fldCharType="separate"/>
      </w:r>
      <w:hyperlink w:anchor="_Toc129274982" w:history="1">
        <w:r w:rsidR="00A42037" w:rsidRPr="00C20977">
          <w:rPr>
            <w:rStyle w:val="af1"/>
          </w:rPr>
          <w:t>Table 1. This is a caption for the table. It should be less than three sentences.</w:t>
        </w:r>
        <w:r w:rsidR="00A42037">
          <w:rPr>
            <w:webHidden/>
          </w:rPr>
          <w:tab/>
        </w:r>
        <w:r w:rsidR="00A42037">
          <w:rPr>
            <w:webHidden/>
          </w:rPr>
          <w:fldChar w:fldCharType="begin"/>
        </w:r>
        <w:r w:rsidR="00A42037">
          <w:rPr>
            <w:webHidden/>
          </w:rPr>
          <w:instrText xml:space="preserve"> PAGEREF _Toc129274982 \h </w:instrText>
        </w:r>
        <w:r w:rsidR="00A42037">
          <w:rPr>
            <w:webHidden/>
          </w:rPr>
        </w:r>
        <w:r w:rsidR="00A42037">
          <w:rPr>
            <w:webHidden/>
          </w:rPr>
          <w:fldChar w:fldCharType="separate"/>
        </w:r>
        <w:r w:rsidR="00A42037">
          <w:rPr>
            <w:webHidden/>
          </w:rPr>
          <w:t>12</w:t>
        </w:r>
        <w:r w:rsidR="00A42037">
          <w:rPr>
            <w:webHidden/>
          </w:rPr>
          <w:fldChar w:fldCharType="end"/>
        </w:r>
      </w:hyperlink>
    </w:p>
    <w:p w14:paraId="24A6513F" w14:textId="77777777" w:rsidR="00A42037" w:rsidRDefault="00A42037">
      <w:pPr>
        <w:pStyle w:val="af6"/>
        <w:rPr>
          <w:sz w:val="22"/>
          <w:szCs w:val="22"/>
          <w:lang w:val="en-US" w:eastAsia="en-US"/>
          <w14:numSpacing w14:val="default"/>
        </w:rPr>
      </w:pPr>
      <w:hyperlink w:anchor="_Toc129274983" w:history="1">
        <w:r w:rsidRPr="00C20977">
          <w:rPr>
            <w:rStyle w:val="af1"/>
          </w:rPr>
          <w:t>Table 2. Sample of data in chart to assist the visually impaired.</w:t>
        </w:r>
        <w:r>
          <w:rPr>
            <w:webHidden/>
          </w:rPr>
          <w:tab/>
        </w:r>
        <w:r>
          <w:rPr>
            <w:webHidden/>
          </w:rPr>
          <w:fldChar w:fldCharType="begin"/>
        </w:r>
        <w:r>
          <w:rPr>
            <w:webHidden/>
          </w:rPr>
          <w:instrText xml:space="preserve"> PAGEREF _Toc129274983 \h </w:instrText>
        </w:r>
        <w:r>
          <w:rPr>
            <w:webHidden/>
          </w:rPr>
        </w:r>
        <w:r>
          <w:rPr>
            <w:webHidden/>
          </w:rPr>
          <w:fldChar w:fldCharType="separate"/>
        </w:r>
        <w:r>
          <w:rPr>
            <w:webHidden/>
          </w:rPr>
          <w:t>13</w:t>
        </w:r>
        <w:r>
          <w:rPr>
            <w:webHidden/>
          </w:rPr>
          <w:fldChar w:fldCharType="end"/>
        </w:r>
      </w:hyperlink>
    </w:p>
    <w:p w14:paraId="1B879C61" w14:textId="77777777" w:rsidR="00A42037" w:rsidRDefault="00A42037">
      <w:pPr>
        <w:pStyle w:val="af6"/>
        <w:rPr>
          <w:sz w:val="22"/>
          <w:szCs w:val="22"/>
          <w:lang w:val="en-US" w:eastAsia="en-US"/>
          <w14:numSpacing w14:val="default"/>
        </w:rPr>
      </w:pPr>
      <w:hyperlink w:anchor="_Toc129274984" w:history="1">
        <w:r w:rsidRPr="00C20977">
          <w:rPr>
            <w:rStyle w:val="af1"/>
          </w:rPr>
          <w:t>Table 3. Sample of data in chart to assist the visually impaired.</w:t>
        </w:r>
        <w:r>
          <w:rPr>
            <w:webHidden/>
          </w:rPr>
          <w:tab/>
        </w:r>
        <w:r>
          <w:rPr>
            <w:webHidden/>
          </w:rPr>
          <w:fldChar w:fldCharType="begin"/>
        </w:r>
        <w:r>
          <w:rPr>
            <w:webHidden/>
          </w:rPr>
          <w:instrText xml:space="preserve"> PAGEREF _Toc129274984 \h </w:instrText>
        </w:r>
        <w:r>
          <w:rPr>
            <w:webHidden/>
          </w:rPr>
        </w:r>
        <w:r>
          <w:rPr>
            <w:webHidden/>
          </w:rPr>
          <w:fldChar w:fldCharType="separate"/>
        </w:r>
        <w:r>
          <w:rPr>
            <w:webHidden/>
          </w:rPr>
          <w:t>13</w:t>
        </w:r>
        <w:r>
          <w:rPr>
            <w:webHidden/>
          </w:rPr>
          <w:fldChar w:fldCharType="end"/>
        </w:r>
      </w:hyperlink>
    </w:p>
    <w:p w14:paraId="3C86FB72" w14:textId="77777777" w:rsidR="003F4E95" w:rsidRDefault="006F25D1" w:rsidP="00025A4A">
      <w:pPr>
        <w:pStyle w:val="af6"/>
      </w:pPr>
      <w:r w:rsidRPr="00CB5AD8">
        <w:fldChar w:fldCharType="end"/>
      </w:r>
    </w:p>
    <w:p w14:paraId="216925D3" w14:textId="77777777" w:rsidR="003F4E95" w:rsidRDefault="003F4E95">
      <w:pPr>
        <w:rPr>
          <w:rFonts w:ascii="Oracle Sans Extra Bold" w:eastAsiaTheme="majorEastAsia" w:hAnsi="Oracle Sans Extra Bold" w:cstheme="majorBidi"/>
          <w:szCs w:val="26"/>
        </w:rPr>
      </w:pPr>
      <w:r>
        <w:br w:type="page"/>
      </w:r>
    </w:p>
    <w:p w14:paraId="59DCC839" w14:textId="77777777" w:rsidR="00BA4521" w:rsidRPr="00374647" w:rsidRDefault="004164B3" w:rsidP="0037760E">
      <w:pPr>
        <w:pStyle w:val="Listofimagestables"/>
      </w:pPr>
      <w:r>
        <w:lastRenderedPageBreak/>
        <w:t>L</w:t>
      </w:r>
      <w:r w:rsidR="00BA4521" w:rsidRPr="00374647">
        <w:t>ist of figures and tables</w:t>
      </w:r>
    </w:p>
    <w:p w14:paraId="05FA11DF" w14:textId="77777777" w:rsidR="00A42037" w:rsidRDefault="00BA4521">
      <w:pPr>
        <w:pStyle w:val="af6"/>
        <w:rPr>
          <w:sz w:val="22"/>
          <w:szCs w:val="22"/>
          <w:lang w:val="en-US" w:eastAsia="en-US"/>
          <w14:numSpacing w14:val="default"/>
        </w:rPr>
      </w:pPr>
      <w:r>
        <w:fldChar w:fldCharType="begin"/>
      </w:r>
      <w:r>
        <w:instrText xml:space="preserve"> TOC \h \z \t "Caption" \c </w:instrText>
      </w:r>
      <w:r>
        <w:fldChar w:fldCharType="separate"/>
      </w:r>
      <w:hyperlink w:anchor="_Toc129274985" w:history="1">
        <w:r w:rsidR="00A42037" w:rsidRPr="008619BD">
          <w:rPr>
            <w:rStyle w:val="af1"/>
          </w:rPr>
          <w:t>Figure 1.This is a caption for the photo. It should be less than three sentences.</w:t>
        </w:r>
        <w:r w:rsidR="00A42037">
          <w:rPr>
            <w:webHidden/>
          </w:rPr>
          <w:tab/>
        </w:r>
        <w:r w:rsidR="00A42037">
          <w:rPr>
            <w:webHidden/>
          </w:rPr>
          <w:fldChar w:fldCharType="begin"/>
        </w:r>
        <w:r w:rsidR="00A42037">
          <w:rPr>
            <w:webHidden/>
          </w:rPr>
          <w:instrText xml:space="preserve"> PAGEREF _Toc129274985 \h </w:instrText>
        </w:r>
        <w:r w:rsidR="00A42037">
          <w:rPr>
            <w:webHidden/>
          </w:rPr>
        </w:r>
        <w:r w:rsidR="00A42037">
          <w:rPr>
            <w:webHidden/>
          </w:rPr>
          <w:fldChar w:fldCharType="separate"/>
        </w:r>
        <w:r w:rsidR="00A42037">
          <w:rPr>
            <w:webHidden/>
          </w:rPr>
          <w:t>9</w:t>
        </w:r>
        <w:r w:rsidR="00A42037">
          <w:rPr>
            <w:webHidden/>
          </w:rPr>
          <w:fldChar w:fldCharType="end"/>
        </w:r>
      </w:hyperlink>
    </w:p>
    <w:p w14:paraId="658C3F59" w14:textId="77777777" w:rsidR="00A42037" w:rsidRDefault="00A42037">
      <w:pPr>
        <w:pStyle w:val="af6"/>
        <w:rPr>
          <w:sz w:val="22"/>
          <w:szCs w:val="22"/>
          <w:lang w:val="en-US" w:eastAsia="en-US"/>
          <w14:numSpacing w14:val="default"/>
        </w:rPr>
      </w:pPr>
      <w:hyperlink w:anchor="_Toc129274986" w:history="1">
        <w:r w:rsidRPr="008619BD">
          <w:rPr>
            <w:rStyle w:val="af1"/>
          </w:rPr>
          <w:t>Table 1. This is a caption for the table. It should be less than three sentences.</w:t>
        </w:r>
        <w:r>
          <w:rPr>
            <w:webHidden/>
          </w:rPr>
          <w:tab/>
        </w:r>
        <w:r>
          <w:rPr>
            <w:webHidden/>
          </w:rPr>
          <w:fldChar w:fldCharType="begin"/>
        </w:r>
        <w:r>
          <w:rPr>
            <w:webHidden/>
          </w:rPr>
          <w:instrText xml:space="preserve"> PAGEREF _Toc129274986 \h </w:instrText>
        </w:r>
        <w:r>
          <w:rPr>
            <w:webHidden/>
          </w:rPr>
        </w:r>
        <w:r>
          <w:rPr>
            <w:webHidden/>
          </w:rPr>
          <w:fldChar w:fldCharType="separate"/>
        </w:r>
        <w:r>
          <w:rPr>
            <w:webHidden/>
          </w:rPr>
          <w:t>12</w:t>
        </w:r>
        <w:r>
          <w:rPr>
            <w:webHidden/>
          </w:rPr>
          <w:fldChar w:fldCharType="end"/>
        </w:r>
      </w:hyperlink>
    </w:p>
    <w:p w14:paraId="50672108" w14:textId="77777777" w:rsidR="00A42037" w:rsidRDefault="00A42037">
      <w:pPr>
        <w:pStyle w:val="af6"/>
        <w:rPr>
          <w:sz w:val="22"/>
          <w:szCs w:val="22"/>
          <w:lang w:val="en-US" w:eastAsia="en-US"/>
          <w14:numSpacing w14:val="default"/>
        </w:rPr>
      </w:pPr>
      <w:hyperlink w:anchor="_Toc129274987" w:history="1">
        <w:r w:rsidRPr="008619BD">
          <w:rPr>
            <w:rStyle w:val="af1"/>
          </w:rPr>
          <w:t>Table 2. Sample of data in chart to assist the visually impaired.</w:t>
        </w:r>
        <w:r>
          <w:rPr>
            <w:webHidden/>
          </w:rPr>
          <w:tab/>
        </w:r>
        <w:r>
          <w:rPr>
            <w:webHidden/>
          </w:rPr>
          <w:fldChar w:fldCharType="begin"/>
        </w:r>
        <w:r>
          <w:rPr>
            <w:webHidden/>
          </w:rPr>
          <w:instrText xml:space="preserve"> PAGEREF _Toc129274987 \h </w:instrText>
        </w:r>
        <w:r>
          <w:rPr>
            <w:webHidden/>
          </w:rPr>
        </w:r>
        <w:r>
          <w:rPr>
            <w:webHidden/>
          </w:rPr>
          <w:fldChar w:fldCharType="separate"/>
        </w:r>
        <w:r>
          <w:rPr>
            <w:webHidden/>
          </w:rPr>
          <w:t>13</w:t>
        </w:r>
        <w:r>
          <w:rPr>
            <w:webHidden/>
          </w:rPr>
          <w:fldChar w:fldCharType="end"/>
        </w:r>
      </w:hyperlink>
    </w:p>
    <w:p w14:paraId="1F6B18BC" w14:textId="77777777" w:rsidR="00A42037" w:rsidRDefault="00A42037">
      <w:pPr>
        <w:pStyle w:val="af6"/>
        <w:rPr>
          <w:sz w:val="22"/>
          <w:szCs w:val="22"/>
          <w:lang w:val="en-US" w:eastAsia="en-US"/>
          <w14:numSpacing w14:val="default"/>
        </w:rPr>
      </w:pPr>
      <w:hyperlink w:anchor="_Toc129274988" w:history="1">
        <w:r w:rsidRPr="008619BD">
          <w:rPr>
            <w:rStyle w:val="af1"/>
          </w:rPr>
          <w:t>Table 3. Sample of data in chart to assist the visually impaired.</w:t>
        </w:r>
        <w:r>
          <w:rPr>
            <w:webHidden/>
          </w:rPr>
          <w:tab/>
        </w:r>
        <w:r>
          <w:rPr>
            <w:webHidden/>
          </w:rPr>
          <w:fldChar w:fldCharType="begin"/>
        </w:r>
        <w:r>
          <w:rPr>
            <w:webHidden/>
          </w:rPr>
          <w:instrText xml:space="preserve"> PAGEREF _Toc129274988 \h </w:instrText>
        </w:r>
        <w:r>
          <w:rPr>
            <w:webHidden/>
          </w:rPr>
        </w:r>
        <w:r>
          <w:rPr>
            <w:webHidden/>
          </w:rPr>
          <w:fldChar w:fldCharType="separate"/>
        </w:r>
        <w:r>
          <w:rPr>
            <w:webHidden/>
          </w:rPr>
          <w:t>13</w:t>
        </w:r>
        <w:r>
          <w:rPr>
            <w:webHidden/>
          </w:rPr>
          <w:fldChar w:fldCharType="end"/>
        </w:r>
      </w:hyperlink>
    </w:p>
    <w:p w14:paraId="6AA09C31" w14:textId="77777777" w:rsidR="00BA4521" w:rsidRPr="00374647" w:rsidRDefault="00BA4521" w:rsidP="00BA4521">
      <w:r>
        <w:rPr>
          <w:b/>
          <w:bCs/>
          <w:noProof/>
          <w:szCs w:val="15"/>
        </w:rPr>
        <w:fldChar w:fldCharType="end"/>
      </w:r>
    </w:p>
    <w:sdt>
      <w:sdtPr>
        <w:id w:val="1617106623"/>
        <w:placeholder>
          <w:docPart w:val="40EB1C9006528A48994031787AED345A"/>
        </w:placeholder>
        <w:temporary/>
        <w:showingPlcHdr/>
      </w:sdtPr>
      <w:sdtContent>
        <w:p w14:paraId="2E94F0F9" w14:textId="77777777" w:rsidR="00BA4521" w:rsidRDefault="00593CF7" w:rsidP="00BA4521">
          <w:pPr>
            <w:pStyle w:val="Instructions"/>
          </w:pPr>
          <w:r w:rsidRPr="00593CF7">
            <w:t>Note: A Table of Contents (TOC) is recommended for documents that are more than 10 pages in length. If your statement of direc- tion is shorter, you may remove the TOC page. To remove both the TOC and the page that it appears on, first display hidden characters by clicking on the Paragraph symbol on the Home toolbar. It is a small, square icon that appears to the left of the Quick Style Gallery. Notice the page break displayed as a line at the bottom of this page. Next, highlight all the text on this page and press the Delete key once to remove all the text. Then, highlight the page break and press the Delete key until the page disappears and your cursor is on the first page of body text. The TOC will update semi-automatically with the Heading 1 and Heading 2 styles when you 1) right click on the TOC and then 2) click Update Field in the contextual menu. You may also manually edit the TOC by placing your cursor within the text. Delete this note before publishing</w:t>
          </w:r>
          <w:r w:rsidR="00BA4521" w:rsidRPr="00374647">
            <w:t>.</w:t>
          </w:r>
        </w:p>
      </w:sdtContent>
    </w:sdt>
    <w:p w14:paraId="22ED4CE3" w14:textId="77777777" w:rsidR="00BA4521" w:rsidRPr="00154948" w:rsidRDefault="00BA4521" w:rsidP="00BA4521">
      <w:pPr>
        <w:pStyle w:val="Instructions"/>
      </w:pPr>
      <w:r w:rsidRPr="00154948">
        <w:br w:type="page"/>
      </w:r>
    </w:p>
    <w:p w14:paraId="04AB5E6F" w14:textId="77777777" w:rsidR="00593CF7" w:rsidRPr="00593CF7" w:rsidRDefault="00593CF7" w:rsidP="0037760E">
      <w:pPr>
        <w:pStyle w:val="1"/>
      </w:pPr>
      <w:bookmarkStart w:id="17" w:name="_Toc46238009"/>
      <w:bookmarkStart w:id="18" w:name="_Toc43061893"/>
      <w:bookmarkStart w:id="19" w:name="_Toc43061812"/>
      <w:bookmarkStart w:id="20" w:name="_Toc43061725"/>
      <w:bookmarkStart w:id="21" w:name="_Toc52522165"/>
      <w:bookmarkStart w:id="22" w:name="_Toc127182439"/>
      <w:bookmarkStart w:id="23" w:name="_Toc129274962"/>
      <w:r>
        <w:lastRenderedPageBreak/>
        <w:t>Purpose</w:t>
      </w:r>
      <w:bookmarkEnd w:id="17"/>
      <w:bookmarkEnd w:id="18"/>
      <w:bookmarkEnd w:id="19"/>
      <w:bookmarkEnd w:id="20"/>
      <w:bookmarkEnd w:id="21"/>
      <w:bookmarkEnd w:id="22"/>
      <w:bookmarkEnd w:id="23"/>
    </w:p>
    <w:p w14:paraId="3D52841E" w14:textId="77777777" w:rsidR="00F37582" w:rsidRPr="00593CF7" w:rsidRDefault="00F37582" w:rsidP="00F37582">
      <w:r>
        <w:t xml:space="preserve">This document provides an overview of features and enhancements included in release </w:t>
      </w:r>
      <w:sdt>
        <w:sdtPr>
          <w:id w:val="-178736725"/>
          <w:placeholder>
            <w:docPart w:val="C1D2F827B16DAA439F4C557DD58C5F2F"/>
          </w:placeholder>
          <w:temporary/>
          <w:showingPlcHdr/>
        </w:sdtPr>
        <w:sdtContent>
          <w:r w:rsidRPr="00422D87">
            <w:rPr>
              <w:rStyle w:val="af2"/>
            </w:rPr>
            <w:t>&lt;</w:t>
          </w:r>
          <w:r>
            <w:rPr>
              <w:rStyle w:val="af2"/>
            </w:rPr>
            <w:t>specify</w:t>
          </w:r>
          <w:r w:rsidRPr="00422D87">
            <w:rPr>
              <w:rStyle w:val="af2"/>
            </w:rPr>
            <w:t xml:space="preserve"> release&gt;</w:t>
          </w:r>
        </w:sdtContent>
      </w:sdt>
      <w:r>
        <w:t xml:space="preserve">. It is </w:t>
      </w:r>
      <w:r w:rsidRPr="00593CF7">
        <w:t xml:space="preserve">intended solely to help you assess the business benefits of upgrading to </w:t>
      </w:r>
      <w:sdt>
        <w:sdtPr>
          <w:id w:val="1209298948"/>
          <w:placeholder>
            <w:docPart w:val="C2A5193CD117EE49889E83ACD83274C0"/>
          </w:placeholder>
          <w:temporary/>
          <w:showingPlcHdr/>
        </w:sdtPr>
        <w:sdtContent>
          <w:r w:rsidRPr="00422D87">
            <w:rPr>
              <w:rStyle w:val="af2"/>
            </w:rPr>
            <w:t>&lt;</w:t>
          </w:r>
          <w:r>
            <w:rPr>
              <w:rStyle w:val="af2"/>
            </w:rPr>
            <w:t>specify</w:t>
          </w:r>
          <w:r w:rsidRPr="00422D87">
            <w:rPr>
              <w:rStyle w:val="af2"/>
            </w:rPr>
            <w:t xml:space="preserve"> release&gt;</w:t>
          </w:r>
        </w:sdtContent>
      </w:sdt>
      <w:r w:rsidRPr="00593CF7">
        <w:t xml:space="preserve"> and </w:t>
      </w:r>
      <w:r w:rsidRPr="00F37582">
        <w:t>planning for the implementation and upgrade of the product features described.</w:t>
      </w:r>
    </w:p>
    <w:p w14:paraId="21A34ACB" w14:textId="77777777" w:rsidR="006167BB" w:rsidRPr="006167BB" w:rsidRDefault="006167BB" w:rsidP="006167BB">
      <w:pPr>
        <w:pStyle w:val="Normalbullet1"/>
      </w:pPr>
      <w:r>
        <w:rPr>
          <w:rStyle w:val="af3"/>
        </w:rPr>
        <w:t>Lorem ipsum secuter locis</w:t>
      </w:r>
      <w:r w:rsidRPr="006167BB">
        <w:t>. Volupta porendu ciatiunt endi rest ommo es dolorest ad molore simaio sum.</w:t>
      </w:r>
    </w:p>
    <w:p w14:paraId="107903B3" w14:textId="77777777" w:rsidR="006167BB" w:rsidRPr="006167BB" w:rsidRDefault="006167BB" w:rsidP="006167BB">
      <w:pPr>
        <w:pStyle w:val="Normalbullet1"/>
      </w:pPr>
      <w:r>
        <w:rPr>
          <w:rStyle w:val="af3"/>
        </w:rPr>
        <w:t>Ipsum secuter locis lorem</w:t>
      </w:r>
      <w:r w:rsidRPr="006167BB">
        <w:t>. Volupta porendu ciatiunt endi rest ommo es dolorest ad molore simaio sum.</w:t>
      </w:r>
    </w:p>
    <w:p w14:paraId="0D8F951D" w14:textId="77777777" w:rsidR="006167BB" w:rsidRPr="006167BB" w:rsidRDefault="006167BB" w:rsidP="006167BB">
      <w:pPr>
        <w:pStyle w:val="1"/>
      </w:pPr>
      <w:bookmarkStart w:id="24" w:name="_Toc43061707"/>
      <w:bookmarkStart w:id="25" w:name="_Toc43061794"/>
      <w:bookmarkStart w:id="26" w:name="_Toc43061875"/>
      <w:bookmarkStart w:id="27" w:name="_Toc46238032"/>
      <w:bookmarkStart w:id="28" w:name="_Toc52522976"/>
      <w:bookmarkStart w:id="29" w:name="_Toc129274963"/>
      <w:r>
        <w:t>Introduction</w:t>
      </w:r>
      <w:bookmarkEnd w:id="24"/>
      <w:bookmarkEnd w:id="25"/>
      <w:bookmarkEnd w:id="26"/>
      <w:bookmarkEnd w:id="27"/>
      <w:bookmarkEnd w:id="28"/>
      <w:bookmarkEnd w:id="29"/>
    </w:p>
    <w:p w14:paraId="58583E05" w14:textId="77777777" w:rsidR="006167BB" w:rsidRPr="006167BB" w:rsidRDefault="006167BB" w:rsidP="006167BB">
      <w:r>
        <w:t>The introduction is a description of the topic that compels the audience to continue reading. The introduction may include background information from third-party sources of information.</w:t>
      </w:r>
    </w:p>
    <w:p w14:paraId="4C502067" w14:textId="77777777" w:rsidR="006167BB" w:rsidRPr="006167BB" w:rsidRDefault="006167BB" w:rsidP="006167BB">
      <w:pPr>
        <w:pStyle w:val="Normalbullet1"/>
      </w:pPr>
      <w:r>
        <w:rPr>
          <w:rStyle w:val="af3"/>
        </w:rPr>
        <w:t>Lorem ipsum secuter locis</w:t>
      </w:r>
      <w:r w:rsidRPr="006167BB">
        <w:t>. Volupta porendu ciatiunt endi rest ommo es dolorest ad molore simaio sum.</w:t>
      </w:r>
    </w:p>
    <w:p w14:paraId="38F80069" w14:textId="77777777" w:rsidR="006167BB" w:rsidRPr="006167BB" w:rsidRDefault="006167BB" w:rsidP="006167BB">
      <w:pPr>
        <w:pStyle w:val="Normalbullet1"/>
      </w:pPr>
      <w:r>
        <w:rPr>
          <w:rStyle w:val="af3"/>
        </w:rPr>
        <w:t>Ipsum secuter locis lorem</w:t>
      </w:r>
      <w:r w:rsidRPr="006167BB">
        <w:t>. Volupta porendu ciatiunt endi rest ommo es dolorest ad molore simaio sum.</w:t>
      </w:r>
    </w:p>
    <w:p w14:paraId="1D3492B0" w14:textId="77777777" w:rsidR="006167BB" w:rsidRPr="006167BB" w:rsidRDefault="006167BB" w:rsidP="006167BB">
      <w:r>
        <w:t>Hent as alis autem ium viderit quis dolo id qui temque dolupitaquia velit aborem quassim usandicia quassim usandicia dolores ma aces esererora aut omnit eatur. Vit, consece reniae porrunt fugia et ad molor at perum quodi lorestincti consent consendi reius si.</w:t>
      </w:r>
    </w:p>
    <w:p w14:paraId="04EC3BEA" w14:textId="77777777" w:rsidR="006167BB" w:rsidRPr="006167BB" w:rsidRDefault="006167BB" w:rsidP="006167BB">
      <w:pPr>
        <w:pStyle w:val="1"/>
      </w:pPr>
      <w:bookmarkStart w:id="30" w:name="_Toc43061708"/>
      <w:bookmarkStart w:id="31" w:name="_Toc43061795"/>
      <w:bookmarkStart w:id="32" w:name="_Toc43061876"/>
      <w:bookmarkStart w:id="33" w:name="_Toc46238033"/>
      <w:bookmarkStart w:id="34" w:name="_Toc52522977"/>
      <w:bookmarkStart w:id="35" w:name="_Toc129274964"/>
      <w:r>
        <w:t>Statement of direction guidelines</w:t>
      </w:r>
      <w:bookmarkEnd w:id="30"/>
      <w:bookmarkEnd w:id="31"/>
      <w:bookmarkEnd w:id="32"/>
      <w:bookmarkEnd w:id="33"/>
      <w:bookmarkEnd w:id="34"/>
      <w:bookmarkEnd w:id="35"/>
    </w:p>
    <w:p w14:paraId="75C3288B" w14:textId="77777777" w:rsidR="006167BB" w:rsidRPr="006167BB" w:rsidRDefault="006167BB" w:rsidP="006167BB">
      <w:r>
        <w:t>The statement of direction (SOD) template contains detailed instructions to help content owners accurately use the template. The instructions must be read to ensure the format is maintained.</w:t>
      </w:r>
    </w:p>
    <w:p w14:paraId="5AF74099" w14:textId="77777777" w:rsidR="006167BB" w:rsidRPr="006167BB" w:rsidRDefault="006167BB" w:rsidP="006167BB">
      <w:r>
        <w:t>SODs contain the following required elements:</w:t>
      </w:r>
    </w:p>
    <w:p w14:paraId="5A762132" w14:textId="77777777" w:rsidR="006167BB" w:rsidRPr="006167BB" w:rsidRDefault="006167BB" w:rsidP="006167BB">
      <w:pPr>
        <w:pStyle w:val="Normalbullet1"/>
      </w:pPr>
      <w:r>
        <w:rPr>
          <w:rStyle w:val="af3"/>
        </w:rPr>
        <w:t>Revenue recognition disclaimer.</w:t>
      </w:r>
      <w:r w:rsidRPr="006167BB">
        <w:t xml:space="preserve"> See the section “Oracle’s Revenue Recognition Policy” to ensure that your forward-looking SOD complies with required guidelines for prerelease products.</w:t>
      </w:r>
    </w:p>
    <w:p w14:paraId="00E45F6C" w14:textId="77777777" w:rsidR="006167BB" w:rsidRDefault="006167BB" w:rsidP="00FF401F">
      <w:pPr>
        <w:pStyle w:val="Normalbullet1"/>
      </w:pPr>
      <w:r>
        <w:rPr>
          <w:rStyle w:val="af3"/>
        </w:rPr>
        <w:t>Search terms.</w:t>
      </w:r>
      <w:r w:rsidRPr="006167BB">
        <w:t xml:space="preserve"> Oracle requires that you make it easy for search engines to list your SOD in search results. To do this, identify repeated words or phrases that a customer might enter as a search term in Google. See the section “Search Engine Optimization” for detailed instructions for this requirement</w:t>
      </w:r>
    </w:p>
    <w:p w14:paraId="542D670F" w14:textId="77777777" w:rsidR="006167BB" w:rsidRDefault="006167BB" w:rsidP="00FF401F">
      <w:pPr>
        <w:pStyle w:val="Normalbullet1"/>
      </w:pPr>
      <w:r>
        <w:rPr>
          <w:rStyle w:val="af3"/>
        </w:rPr>
        <w:t>Styles.</w:t>
      </w:r>
      <w:r>
        <w:t xml:space="preserve"> The bracketed labels in front of the headings and text—for example, at the beginning of this section—indicate the appropriate style to apply to text or headers. Applying styles is critical to maintaining the template’s design. Please read the section, “Using and Applying Styles.”</w:t>
      </w:r>
    </w:p>
    <w:p w14:paraId="6CD78676" w14:textId="77777777" w:rsidR="006167BB" w:rsidRPr="006167BB" w:rsidRDefault="006167BB" w:rsidP="006167BB">
      <w:pPr>
        <w:pStyle w:val="Normalbullet1"/>
      </w:pPr>
      <w:bookmarkStart w:id="36" w:name="_Toc127182440"/>
      <w:bookmarkStart w:id="37" w:name="_Toc52522166"/>
      <w:bookmarkStart w:id="38" w:name="_Toc43061726"/>
      <w:bookmarkStart w:id="39" w:name="_Toc43061813"/>
      <w:bookmarkStart w:id="40" w:name="_Toc43061894"/>
      <w:bookmarkStart w:id="41" w:name="_Toc46238010"/>
      <w:r>
        <w:rPr>
          <w:rStyle w:val="af3"/>
        </w:rPr>
        <w:t>Accurate product names.</w:t>
      </w:r>
      <w:r w:rsidRPr="006167BB">
        <w:t xml:space="preserve"> To avoid confusion in the marketplace, please use only the approved, go-to-market names for Oracle products—not the abbreviated versions of names sometimes used internally. For complete listing of all product names, visit the Brand and Creative microsite. In the grey Quick Links box on the left-hand side of the page, click on the Official Oracle Product Names List.</w:t>
      </w:r>
    </w:p>
    <w:p w14:paraId="234E4445" w14:textId="77777777" w:rsidR="006167BB" w:rsidRPr="006167BB" w:rsidRDefault="006167BB" w:rsidP="006167BB">
      <w:pPr>
        <w:pStyle w:val="Normalbullet1"/>
      </w:pPr>
      <w:r>
        <w:rPr>
          <w:rStyle w:val="af3"/>
        </w:rPr>
        <w:t>Callouts.</w:t>
      </w:r>
      <w:r w:rsidRPr="006167BB">
        <w:t xml:space="preserve"> Highlighting important text, facts, or quotes is highly recommended. The SOD template includes floating and fixed callout boxes where you may insert quotes, extracted text, an industry-related factoid, or a short customer profile.</w:t>
      </w:r>
    </w:p>
    <w:p w14:paraId="0C9DD805" w14:textId="77777777" w:rsidR="00F10A05" w:rsidRPr="00770795" w:rsidRDefault="00F10A05" w:rsidP="00770795">
      <w:bookmarkStart w:id="42" w:name="_Toc43061709"/>
      <w:bookmarkStart w:id="43" w:name="_Toc43061796"/>
      <w:bookmarkStart w:id="44" w:name="_Toc43061877"/>
      <w:bookmarkStart w:id="45" w:name="_Toc46238034"/>
      <w:bookmarkStart w:id="46" w:name="_Toc52522978"/>
      <w:r w:rsidRPr="00770795">
        <w:br w:type="page"/>
      </w:r>
    </w:p>
    <w:p w14:paraId="1E750033" w14:textId="77777777" w:rsidR="006167BB" w:rsidRPr="006167BB" w:rsidRDefault="006167BB" w:rsidP="006167BB">
      <w:pPr>
        <w:pStyle w:val="1"/>
      </w:pPr>
      <w:bookmarkStart w:id="47" w:name="_Toc129274965"/>
      <w:r>
        <w:lastRenderedPageBreak/>
        <w:t>Oracle’s revenue recognition policy</w:t>
      </w:r>
      <w:bookmarkEnd w:id="42"/>
      <w:bookmarkEnd w:id="43"/>
      <w:bookmarkEnd w:id="44"/>
      <w:bookmarkEnd w:id="45"/>
      <w:bookmarkEnd w:id="46"/>
      <w:bookmarkEnd w:id="47"/>
    </w:p>
    <w:p w14:paraId="099569D7" w14:textId="77777777" w:rsidR="006167BB" w:rsidRPr="006167BB" w:rsidRDefault="006167BB" w:rsidP="006167BB">
      <w:r>
        <w:t>Because of new corporate accounting regulations related to revenue recognition, Oracle cannot give the impression to customers or potential customers that a given product upgrade will definitely include specific features that will be incorporated into the product within a specific time frame.</w:t>
      </w:r>
    </w:p>
    <w:p w14:paraId="440A1141" w14:textId="77777777" w:rsidR="006167BB" w:rsidRDefault="006167BB" w:rsidP="006167BB">
      <w:r>
        <w:t>According to Oracle’s revenue recognition policy, “The collective information available to the customer through direct communication and product marketing material, when viewed together, must leave a reasonable sense of uncertainty regarding whether or not the customer would ever receive the future features and functionalities described.”</w:t>
      </w:r>
    </w:p>
    <w:p w14:paraId="5144D4A3" w14:textId="77777777" w:rsidR="006167BB" w:rsidRDefault="006167BB" w:rsidP="006167BB"/>
    <w:p w14:paraId="589E4BE0" w14:textId="77777777" w:rsidR="006167BB" w:rsidRPr="006167BB" w:rsidRDefault="006167BB" w:rsidP="006167BB">
      <w:pPr>
        <w:pStyle w:val="Referenceheading"/>
      </w:pPr>
      <w:r>
        <w:t>Sidebar heading</w:t>
      </w:r>
    </w:p>
    <w:p w14:paraId="4BD1C856" w14:textId="77777777" w:rsidR="006167BB" w:rsidRPr="006167BB" w:rsidRDefault="006167BB" w:rsidP="006167BB">
      <w:pPr>
        <w:pStyle w:val="Referencebody"/>
      </w:pPr>
      <w:r>
        <w:t>Ihictia porum fug vent plaborro rum desedite ciatiunt endim rest omo es quaus dolorest ad. Sed ut perspiciatis unde omnis iste natus error sit voluptate</w:t>
      </w:r>
    </w:p>
    <w:p w14:paraId="49FF5DAA" w14:textId="77777777" w:rsidR="006167BB" w:rsidRPr="006167BB" w:rsidRDefault="006167BB" w:rsidP="006167BB">
      <w:pPr>
        <w:pStyle w:val="Referencebody"/>
      </w:pPr>
      <w:r>
        <w:t>m accusantium doloremque lau dantium, totam rem aperiam, eaque ipsa quae abillo invenore veritatis et quasi architectom beatae vitae dicta sunt plicabo.</w:t>
      </w:r>
    </w:p>
    <w:p w14:paraId="64B9151A" w14:textId="77777777" w:rsidR="006167BB" w:rsidRDefault="006167BB" w:rsidP="006167BB">
      <w:pPr>
        <w:pStyle w:val="Referencebody"/>
      </w:pPr>
      <w:r>
        <w:t>Sed ut perspiciatis unde omnis iste natus error sit voluptatem accusantium doloremque laud antium, totam remaperiam, eaque ipsa quae ab illoinventre veritatis et quasi architec to beatae vitae dicta nt explicabo.</w:t>
      </w:r>
    </w:p>
    <w:p w14:paraId="2B6B7830" w14:textId="77777777" w:rsidR="006167BB" w:rsidRPr="006167BB" w:rsidRDefault="006167BB" w:rsidP="006167BB">
      <w:bookmarkStart w:id="48" w:name="_Toc43061710"/>
      <w:bookmarkStart w:id="49" w:name="_Toc43061797"/>
      <w:bookmarkStart w:id="50" w:name="_Toc43061878"/>
      <w:bookmarkStart w:id="51" w:name="_Toc46238035"/>
      <w:bookmarkStart w:id="52" w:name="_Toc52522979"/>
    </w:p>
    <w:p w14:paraId="54EE98EF" w14:textId="77777777" w:rsidR="006167BB" w:rsidRPr="006167BB" w:rsidRDefault="006167BB" w:rsidP="006167BB">
      <w:pPr>
        <w:pStyle w:val="22"/>
      </w:pPr>
      <w:bookmarkStart w:id="53" w:name="_Toc129274966"/>
      <w:r>
        <w:t>Does the revenue recognition policy affect your statement of direction?</w:t>
      </w:r>
      <w:bookmarkEnd w:id="48"/>
      <w:bookmarkEnd w:id="49"/>
      <w:bookmarkEnd w:id="50"/>
      <w:bookmarkEnd w:id="51"/>
      <w:bookmarkEnd w:id="52"/>
      <w:bookmarkEnd w:id="53"/>
    </w:p>
    <w:p w14:paraId="606DFE4F" w14:textId="77777777" w:rsidR="006167BB" w:rsidRPr="006167BB" w:rsidRDefault="006167BB" w:rsidP="006167BB">
      <w:r>
        <w:t>Some statements of direction will need to follow specific guidelines issued by Global Revenue Recognition and must also be approved by that group before they can be posted.</w:t>
      </w:r>
    </w:p>
    <w:p w14:paraId="76C215B5" w14:textId="77777777" w:rsidR="006167BB" w:rsidRPr="006167BB" w:rsidRDefault="006167BB" w:rsidP="006167BB">
      <w:pPr>
        <w:pStyle w:val="Normalbullet1"/>
      </w:pPr>
      <w:r>
        <w:t>But not all statements of direction fall under the purview of Revenue Recognition. If your SOD discusses a new product (not a product upgrade), describes enhancements to existing functionality, or is comprised of vague discussions of high-level architecture or framework, it is EXEMPT from the Revenue Recognition guidelines detailed in the next section. You can create your SOD as you have in the past and post it on Oracle.com and OTN without preapproval.</w:t>
      </w:r>
    </w:p>
    <w:p w14:paraId="0EC7A802" w14:textId="77777777" w:rsidR="006167BB" w:rsidRPr="006167BB" w:rsidRDefault="006167BB" w:rsidP="006167BB">
      <w:pPr>
        <w:pStyle w:val="Normalbullet1"/>
      </w:pPr>
      <w:r>
        <w:t>If your SOD discusses features/functionality planned for inclusion in an update or new release of an existing product, the Revenue Recognition guidelines outlined in the next section DO apply and you must have your SOD approved by Global Revenue Recognition before you can post it.</w:t>
      </w:r>
    </w:p>
    <w:p w14:paraId="1C8513BE" w14:textId="77777777" w:rsidR="006167BB" w:rsidRPr="006167BB" w:rsidRDefault="006167BB" w:rsidP="006167BB">
      <w:pPr>
        <w:pStyle w:val="22"/>
      </w:pPr>
      <w:bookmarkStart w:id="54" w:name="_Toc43061711"/>
      <w:bookmarkStart w:id="55" w:name="_Toc43061798"/>
      <w:bookmarkStart w:id="56" w:name="_Toc43061879"/>
      <w:bookmarkStart w:id="57" w:name="_Toc46238036"/>
      <w:bookmarkStart w:id="58" w:name="_Toc52522980"/>
      <w:bookmarkStart w:id="59" w:name="_Toc129274967"/>
      <w:r>
        <w:t>Revenue recognition guidelines for affected statements of direction</w:t>
      </w:r>
      <w:bookmarkEnd w:id="54"/>
      <w:bookmarkEnd w:id="55"/>
      <w:bookmarkEnd w:id="56"/>
      <w:bookmarkEnd w:id="57"/>
      <w:bookmarkEnd w:id="58"/>
      <w:bookmarkEnd w:id="59"/>
    </w:p>
    <w:p w14:paraId="385330A6" w14:textId="77777777" w:rsidR="006167BB" w:rsidRPr="006167BB" w:rsidRDefault="006167BB" w:rsidP="006167BB">
      <w:r>
        <w:t>Please follow these guidelines when creating an SOD that falls under the purview of Revenue Recognition as described in the previous section.</w:t>
      </w:r>
    </w:p>
    <w:p w14:paraId="6A7E14DD" w14:textId="77777777" w:rsidR="006167BB" w:rsidRPr="006167BB" w:rsidRDefault="006167BB" w:rsidP="006167BB">
      <w:pPr>
        <w:pStyle w:val="Normalbullet1"/>
      </w:pPr>
      <w:r>
        <w:t>Make sure that your discussion of future functionality in no way implies an agreement, promise, or commitment by Oracle to deliver specific functionality on a specific date.</w:t>
      </w:r>
    </w:p>
    <w:p w14:paraId="01F343D9" w14:textId="77777777" w:rsidR="006167BB" w:rsidRPr="006167BB" w:rsidRDefault="006167BB" w:rsidP="006167BB">
      <w:pPr>
        <w:pStyle w:val="Normalbullet1"/>
      </w:pPr>
      <w:r>
        <w:t>If you feel you must include a release date, it should never be any closer than a full year into the future or in a time frame more specific than a full fiscal year. (For specific examples of approved release-date and general language you can use in your SOD, see the “Revenue-Recognition Policy Associated.</w:t>
      </w:r>
    </w:p>
    <w:p w14:paraId="6C7E7BF9" w14:textId="77777777" w:rsidR="00F10A05" w:rsidRPr="00770795" w:rsidRDefault="00F10A05" w:rsidP="00770795">
      <w:bookmarkStart w:id="60" w:name="_Toc43061712"/>
      <w:bookmarkStart w:id="61" w:name="_Toc43061799"/>
      <w:bookmarkStart w:id="62" w:name="_Toc43061880"/>
      <w:bookmarkStart w:id="63" w:name="_Toc46238037"/>
      <w:bookmarkStart w:id="64" w:name="_Toc52522981"/>
      <w:r w:rsidRPr="00770795">
        <w:br w:type="page"/>
      </w:r>
    </w:p>
    <w:p w14:paraId="4B66FCBD" w14:textId="77777777" w:rsidR="006167BB" w:rsidRPr="006167BB" w:rsidRDefault="006167BB" w:rsidP="006167BB">
      <w:pPr>
        <w:pStyle w:val="1"/>
      </w:pPr>
      <w:bookmarkStart w:id="65" w:name="_Toc129274968"/>
      <w:r>
        <w:lastRenderedPageBreak/>
        <w:t>Using and applying styles</w:t>
      </w:r>
      <w:bookmarkEnd w:id="60"/>
      <w:bookmarkEnd w:id="61"/>
      <w:bookmarkEnd w:id="62"/>
      <w:bookmarkEnd w:id="63"/>
      <w:bookmarkEnd w:id="64"/>
      <w:bookmarkEnd w:id="65"/>
    </w:p>
    <w:p w14:paraId="48FAC40A" w14:textId="77777777" w:rsidR="006167BB" w:rsidRPr="006167BB" w:rsidRDefault="006167BB" w:rsidP="006167BB">
      <w:r>
        <w:t>Styles incorporate information about spacing, tabs, and fonts and are critical to preserving the template’s design. Place cursor to see name of style applied.</w:t>
      </w:r>
    </w:p>
    <w:p w14:paraId="573F8441" w14:textId="77777777" w:rsidR="006167BB" w:rsidRPr="006167BB" w:rsidRDefault="006167BB" w:rsidP="006167BB">
      <w:r>
        <w:t>The available styles for this template appear in a Styles menu. In Microsoft Word, there is a Quick Style Gallery on the Home tab that displays the most commonly used styles in this template. Clicking the dropdown arrow in the bottom right corner of the Quick Style Gallery shows a listing of all available styles. Another option is to click Control+Shift+S to display the Apply Styles dialog box.</w:t>
      </w:r>
    </w:p>
    <w:p w14:paraId="3AC19C89" w14:textId="77777777" w:rsidR="006167BB" w:rsidRDefault="006167BB"/>
    <w:bookmarkEnd w:id="36"/>
    <w:bookmarkEnd w:id="37"/>
    <w:bookmarkEnd w:id="38"/>
    <w:bookmarkEnd w:id="39"/>
    <w:bookmarkEnd w:id="40"/>
    <w:bookmarkEnd w:id="41"/>
    <w:p w14:paraId="309F1554" w14:textId="77777777" w:rsidR="00F6455D" w:rsidRPr="00166835" w:rsidRDefault="00F6455D" w:rsidP="00166835">
      <w:pPr>
        <w:pStyle w:val="Checkboxbullets"/>
      </w:pPr>
      <w:r w:rsidRPr="00166835">
        <w:t>Checkbox bullets</w:t>
      </w:r>
    </w:p>
    <w:p w14:paraId="6201FE05" w14:textId="77777777" w:rsidR="00BE28E8" w:rsidRPr="00166835" w:rsidRDefault="00BE28E8" w:rsidP="00166835">
      <w:pPr>
        <w:pStyle w:val="Checkboxbullets130pillar"/>
      </w:pPr>
      <w:r w:rsidRPr="00166835">
        <w:t>Checkbox bullets</w:t>
      </w:r>
      <w:r w:rsidR="003C5F6D" w:rsidRPr="00166835">
        <w:t xml:space="preserve"> 130 pillar</w:t>
      </w:r>
    </w:p>
    <w:p w14:paraId="017B031A" w14:textId="77777777" w:rsidR="00BE28E8" w:rsidRPr="00166835" w:rsidRDefault="00BE28E8" w:rsidP="00166835">
      <w:pPr>
        <w:pStyle w:val="Checkboxbulletsblack"/>
      </w:pPr>
      <w:r w:rsidRPr="00166835">
        <w:t>Checkbox bullets black</w:t>
      </w:r>
    </w:p>
    <w:p w14:paraId="6732A488" w14:textId="77777777" w:rsidR="00BE28E8" w:rsidRPr="00166835" w:rsidRDefault="00BE28E8" w:rsidP="00982465">
      <w:pPr>
        <w:pStyle w:val="Checkboxbulletssolid"/>
      </w:pPr>
      <w:r w:rsidRPr="00166835">
        <w:t>Checkbox bullets solid</w:t>
      </w:r>
    </w:p>
    <w:p w14:paraId="1CDED611" w14:textId="77777777" w:rsidR="00BE28E8" w:rsidRPr="00166835" w:rsidRDefault="00BE28E8" w:rsidP="00982465">
      <w:pPr>
        <w:pStyle w:val="Checkboxbulletssolid130pillar"/>
      </w:pPr>
      <w:r w:rsidRPr="00166835">
        <w:t>Checkbox bullets solid</w:t>
      </w:r>
      <w:r w:rsidR="00276AE9">
        <w:t xml:space="preserve"> </w:t>
      </w:r>
      <w:r w:rsidR="00276AE9" w:rsidRPr="00166835">
        <w:t>130 pillar</w:t>
      </w:r>
    </w:p>
    <w:p w14:paraId="2BC71541" w14:textId="77777777" w:rsidR="00BE28E8" w:rsidRPr="00166835" w:rsidRDefault="00BE28E8" w:rsidP="00982465">
      <w:pPr>
        <w:pStyle w:val="Checkboxbulletssolidblack"/>
      </w:pPr>
      <w:r w:rsidRPr="00166835">
        <w:t>Checkbox bullets solid black</w:t>
      </w:r>
    </w:p>
    <w:p w14:paraId="0F87389B" w14:textId="77777777" w:rsidR="00A42037" w:rsidRPr="00A42037" w:rsidRDefault="00A42037" w:rsidP="00A42037">
      <w:pPr>
        <w:pStyle w:val="a8"/>
      </w:pPr>
    </w:p>
    <w:p w14:paraId="51934B8E" w14:textId="77777777" w:rsidR="00BE28E8" w:rsidRDefault="00BE28E8" w:rsidP="00B677A9">
      <w:pPr>
        <w:pStyle w:val="Referenceheading"/>
      </w:pPr>
      <w:r>
        <w:t>Reference heading</w:t>
      </w:r>
    </w:p>
    <w:p w14:paraId="1AC657BC" w14:textId="77777777" w:rsidR="00BE28E8" w:rsidRDefault="00BE28E8" w:rsidP="00B677A9">
      <w:pPr>
        <w:pStyle w:val="Referencebody"/>
      </w:pPr>
      <w:r>
        <w:t>Reference body</w:t>
      </w:r>
    </w:p>
    <w:p w14:paraId="46209645" w14:textId="77777777" w:rsidR="00BE28E8" w:rsidRDefault="00BE28E8" w:rsidP="001B6D09">
      <w:pPr>
        <w:pStyle w:val="Referencebullet"/>
      </w:pPr>
      <w:r w:rsidRPr="00B677A9">
        <w:t>Reference</w:t>
      </w:r>
      <w:r>
        <w:t xml:space="preserve"> bullet</w:t>
      </w:r>
    </w:p>
    <w:p w14:paraId="6B31C023" w14:textId="77777777" w:rsidR="00BE28E8" w:rsidRDefault="00BE28E8" w:rsidP="00BE28E8">
      <w:pPr>
        <w:pStyle w:val="Referencegraphic6width"/>
      </w:pPr>
      <w:r>
        <w:rPr>
          <w:noProof/>
          <w14:numSpacing w14:val="default"/>
        </w:rPr>
        <w:drawing>
          <wp:inline distT="0" distB="0" distL="0" distR="0" wp14:anchorId="17FE800E" wp14:editId="198353D5">
            <wp:extent cx="5486400" cy="1553670"/>
            <wp:effectExtent l="0" t="0" r="0" b="8890"/>
            <wp:docPr id="11" name="Picture 11" descr="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laceholder"/>
                    <pic:cNvPicPr/>
                  </pic:nvPicPr>
                  <pic:blipFill>
                    <a:blip r:embed="rId18"/>
                    <a:stretch>
                      <a:fillRect/>
                    </a:stretch>
                  </pic:blipFill>
                  <pic:spPr>
                    <a:xfrm>
                      <a:off x="0" y="0"/>
                      <a:ext cx="5486400" cy="1553670"/>
                    </a:xfrm>
                    <a:prstGeom prst="rect">
                      <a:avLst/>
                    </a:prstGeom>
                  </pic:spPr>
                </pic:pic>
              </a:graphicData>
            </a:graphic>
          </wp:inline>
        </w:drawing>
      </w:r>
    </w:p>
    <w:p w14:paraId="6EA4EE35" w14:textId="77777777" w:rsidR="00BE28E8" w:rsidRDefault="00BE28E8" w:rsidP="00BE28E8">
      <w:pPr>
        <w:pStyle w:val="Referencegraphic6width"/>
      </w:pPr>
      <w:r>
        <w:t>Reference graphic (6” width)</w:t>
      </w:r>
    </w:p>
    <w:p w14:paraId="48534BE2" w14:textId="77777777" w:rsidR="00A42037" w:rsidRDefault="00A42037" w:rsidP="00A42037">
      <w:pPr>
        <w:pStyle w:val="af9"/>
      </w:pPr>
      <w:bookmarkStart w:id="66" w:name="_Toc128231554"/>
      <w:bookmarkStart w:id="67" w:name="_Toc128231559"/>
      <w:bookmarkStart w:id="68" w:name="_Toc128302999"/>
      <w:bookmarkStart w:id="69" w:name="_Toc128303003"/>
      <w:bookmarkStart w:id="70" w:name="_Toc129274981"/>
      <w:bookmarkStart w:id="71" w:name="_Toc129274985"/>
      <w:r>
        <w:lastRenderedPageBreak/>
        <w:t xml:space="preserve">Figure </w:t>
      </w:r>
      <w:r w:rsidRPr="006167BB">
        <w:fldChar w:fldCharType="begin"/>
      </w:r>
      <w:r>
        <w:instrText xml:space="preserve"> SEQ Figure \* ARABIC </w:instrText>
      </w:r>
      <w:r w:rsidRPr="006167BB">
        <w:fldChar w:fldCharType="separate"/>
      </w:r>
      <w:r w:rsidR="00F23909">
        <w:rPr>
          <w:noProof/>
        </w:rPr>
        <w:t>1</w:t>
      </w:r>
      <w:r w:rsidRPr="006167BB">
        <w:fldChar w:fldCharType="end"/>
      </w:r>
      <w:r>
        <w:t>.</w:t>
      </w:r>
      <w:sdt>
        <w:sdtPr>
          <w:id w:val="821244224"/>
          <w:placeholder>
            <w:docPart w:val="3EDF80DB2485E842B6C8C07A04307A5E"/>
          </w:placeholder>
          <w:temporary/>
          <w:showingPlcHdr/>
        </w:sdtPr>
        <w:sdtContent>
          <w:r w:rsidRPr="009D7A8D">
            <w:rPr>
              <w:rStyle w:val="af2"/>
            </w:rPr>
            <w:t>This is a caption for the photo. It should be less than three sentences.</w:t>
          </w:r>
        </w:sdtContent>
      </w:sdt>
      <w:bookmarkEnd w:id="66"/>
      <w:bookmarkEnd w:id="67"/>
      <w:bookmarkEnd w:id="68"/>
      <w:bookmarkEnd w:id="69"/>
      <w:bookmarkEnd w:id="70"/>
      <w:bookmarkEnd w:id="71"/>
    </w:p>
    <w:p w14:paraId="3E92F4D8" w14:textId="77777777" w:rsidR="00A42037" w:rsidRPr="005A762D" w:rsidRDefault="00A42037" w:rsidP="00A42037">
      <w:pPr>
        <w:pStyle w:val="Graphicleft"/>
      </w:pPr>
      <w:r>
        <w:drawing>
          <wp:inline distT="0" distB="0" distL="0" distR="0" wp14:anchorId="5E33D570" wp14:editId="05901956">
            <wp:extent cx="6188710" cy="2583199"/>
            <wp:effectExtent l="0" t="0" r="2540" b="7620"/>
            <wp:docPr id="54" name="Picture 54" descr="Placeholde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Placeholder">
                      <a:extLst>
                        <a:ext uri="{C183D7F6-B498-43B3-948B-1728B52AA6E4}">
                          <adec:decorative xmlns:adec="http://schemas.microsoft.com/office/drawing/2017/decorative" val="0"/>
                        </a:ext>
                      </a:extLst>
                    </pic:cNvPr>
                    <pic:cNvPicPr>
                      <a:picLocks noChangeAspect="1" noChangeArrowheads="1"/>
                    </pic:cNvPicPr>
                  </pic:nvPicPr>
                  <pic:blipFill>
                    <a:blip r:embed="rId19"/>
                    <a:stretch>
                      <a:fillRect/>
                    </a:stretch>
                  </pic:blipFill>
                  <pic:spPr bwMode="auto">
                    <a:xfrm>
                      <a:off x="0" y="0"/>
                      <a:ext cx="6188710" cy="2583199"/>
                    </a:xfrm>
                    <a:prstGeom prst="rect">
                      <a:avLst/>
                    </a:prstGeom>
                    <a:noFill/>
                    <a:ln>
                      <a:noFill/>
                    </a:ln>
                  </pic:spPr>
                </pic:pic>
              </a:graphicData>
            </a:graphic>
          </wp:inline>
        </w:drawing>
      </w:r>
    </w:p>
    <w:sdt>
      <w:sdtPr>
        <w:alias w:val="Reference quote"/>
        <w:tag w:val="Reference quote"/>
        <w:id w:val="-1269845778"/>
        <w:placeholder>
          <w:docPart w:val="0B4696C95440304BBA44B868ECC51777"/>
        </w:placeholder>
        <w:temporary/>
        <w:showingPlcHdr/>
        <w:text w:multiLine="1"/>
      </w:sdtPr>
      <w:sdtContent>
        <w:p w14:paraId="26C7D0D8" w14:textId="77777777" w:rsidR="00F6455D" w:rsidRDefault="00F6455D" w:rsidP="00F6455D">
          <w:pPr>
            <w:pStyle w:val="Referencequote"/>
          </w:pPr>
          <w:r>
            <w:t>“</w:t>
          </w:r>
          <w:bookmarkStart w:id="72" w:name="_Hlk127196014"/>
          <w:r>
            <w:t>Customer quotes are powerful proof points and may be displayed prominently. The most effective quotes include measurable business results. You must get all customer quotes approved by the Oracle Customer Reference Program— for every use</w:t>
          </w:r>
          <w:bookmarkEnd w:id="72"/>
          <w:r>
            <w:t>.”</w:t>
          </w:r>
        </w:p>
      </w:sdtContent>
    </w:sdt>
    <w:sdt>
      <w:sdtPr>
        <w:alias w:val="Reference quote credit"/>
        <w:tag w:val="Right Column Quote Credit"/>
        <w:id w:val="89435741"/>
        <w:placeholder>
          <w:docPart w:val="D202A86399007146921546C61BF7B524"/>
        </w:placeholder>
        <w:temporary/>
        <w:showingPlcHdr/>
        <w:text w:multiLine="1"/>
      </w:sdtPr>
      <w:sdtContent>
        <w:p w14:paraId="5AA3C828" w14:textId="77777777" w:rsidR="00F6455D" w:rsidRPr="00F6455D" w:rsidRDefault="00F6455D" w:rsidP="00F6455D">
          <w:pPr>
            <w:pStyle w:val="Referencequotecredit"/>
          </w:pPr>
          <w:r w:rsidRPr="00F6455D">
            <w:t>Person’s Name</w:t>
          </w:r>
        </w:p>
      </w:sdtContent>
    </w:sdt>
    <w:sdt>
      <w:sdtPr>
        <w:alias w:val="Reference quote details"/>
        <w:tag w:val="Right Column Quote Details"/>
        <w:id w:val="-1963410349"/>
        <w:placeholder>
          <w:docPart w:val="5EF3FC78A7DB104D98D2A4ADA5F8D801"/>
        </w:placeholder>
        <w:temporary/>
        <w:showingPlcHdr/>
        <w:text w:multiLine="1"/>
      </w:sdtPr>
      <w:sdtContent>
        <w:p w14:paraId="584290A1" w14:textId="77777777" w:rsidR="00F6455D" w:rsidRPr="00F6455D" w:rsidRDefault="00F6455D" w:rsidP="00F6455D">
          <w:pPr>
            <w:pStyle w:val="Referencequotedetails"/>
          </w:pPr>
          <w:r w:rsidRPr="00F6455D">
            <w:t>Job Title</w:t>
          </w:r>
          <w:r w:rsidRPr="00F6455D">
            <w:br/>
            <w:t>Company Name</w:t>
          </w:r>
        </w:p>
      </w:sdtContent>
    </w:sdt>
    <w:sdt>
      <w:sdtPr>
        <w:alias w:val="Reference quote"/>
        <w:tag w:val="Right Column Quote"/>
        <w:id w:val="650176919"/>
        <w:placeholder>
          <w:docPart w:val="762761B89F1DDB4BA41E502513EF28B2"/>
        </w:placeholder>
        <w:temporary/>
        <w:showingPlcHdr/>
        <w:text w:multiLine="1"/>
      </w:sdtPr>
      <w:sdtContent>
        <w:p w14:paraId="0CB35220" w14:textId="77777777" w:rsidR="00F6455D" w:rsidRDefault="00BE28E8" w:rsidP="00F6455D">
          <w:pPr>
            <w:pStyle w:val="Referencequote130pillar"/>
          </w:pPr>
          <w:r w:rsidRPr="00BE28E8">
            <w:t>Customer quotes are powerful proof points and may be displayed prominently. The most effective quotes include measurable business results. You must get all customer quotes approved by the Oracle Customer Reference Program— for every use</w:t>
          </w:r>
          <w:r w:rsidR="00F6455D" w:rsidRPr="002862B3">
            <w:t>.”</w:t>
          </w:r>
        </w:p>
      </w:sdtContent>
    </w:sdt>
    <w:sdt>
      <w:sdtPr>
        <w:alias w:val="Reference quote credit"/>
        <w:tag w:val="Reference quote credit"/>
        <w:id w:val="-994723471"/>
        <w:placeholder>
          <w:docPart w:val="E35E05ED1AEB054ABDF498F6F2EFD753"/>
        </w:placeholder>
        <w:temporary/>
        <w:showingPlcHdr/>
        <w:text w:multiLine="1"/>
      </w:sdtPr>
      <w:sdtContent>
        <w:p w14:paraId="56623CBD" w14:textId="77777777" w:rsidR="00F6455D" w:rsidRDefault="00F6455D" w:rsidP="00F6455D">
          <w:pPr>
            <w:pStyle w:val="Referencequotecredit"/>
          </w:pPr>
          <w:r>
            <w:t>Person’s Name</w:t>
          </w:r>
        </w:p>
      </w:sdtContent>
    </w:sdt>
    <w:sdt>
      <w:sdtPr>
        <w:alias w:val="Reference quote details"/>
        <w:tag w:val="Reference quote details"/>
        <w:id w:val="-1882014303"/>
        <w:placeholder>
          <w:docPart w:val="BA377CE96C530B4685190023ED610676"/>
        </w:placeholder>
        <w:temporary/>
        <w:showingPlcHdr/>
        <w:text w:multiLine="1"/>
      </w:sdtPr>
      <w:sdtContent>
        <w:p w14:paraId="11C0F176" w14:textId="77777777" w:rsidR="00F6455D" w:rsidRDefault="00F6455D" w:rsidP="00F6455D">
          <w:pPr>
            <w:pStyle w:val="Referencequotedetails"/>
          </w:pPr>
          <w:r>
            <w:t>Job Title</w:t>
          </w:r>
          <w:r>
            <w:br/>
            <w:t>Company Name</w:t>
          </w:r>
        </w:p>
      </w:sdtContent>
    </w:sdt>
    <w:sdt>
      <w:sdtPr>
        <w:alias w:val="Reference quote"/>
        <w:tag w:val="Right Column Quote"/>
        <w:id w:val="479424828"/>
        <w:placeholder>
          <w:docPart w:val="552A3B267C89FB49A86452E00379C29B"/>
        </w:placeholder>
        <w:temporary/>
        <w:showingPlcHdr/>
        <w:text w:multiLine="1"/>
      </w:sdtPr>
      <w:sdtContent>
        <w:p w14:paraId="31FBE454" w14:textId="77777777" w:rsidR="00F6455D" w:rsidRDefault="00F6455D" w:rsidP="00F6455D">
          <w:pPr>
            <w:pStyle w:val="Referencequoteblack"/>
          </w:pPr>
          <w:r w:rsidRPr="002862B3">
            <w:t>“</w:t>
          </w:r>
          <w:r w:rsidR="00BE28E8" w:rsidRPr="00BE28E8">
            <w:t>Customer quotes are powerful proof points and may be displayed prominently. The most effective quotes include measurable business results. You must get all customer quotes approved by the Oracle Customer Reference Program— for every use</w:t>
          </w:r>
          <w:r w:rsidRPr="002862B3">
            <w:t>.”</w:t>
          </w:r>
        </w:p>
      </w:sdtContent>
    </w:sdt>
    <w:sdt>
      <w:sdtPr>
        <w:alias w:val="Reference quote credit"/>
        <w:tag w:val="Reference quote credit"/>
        <w:id w:val="1566760117"/>
        <w:placeholder>
          <w:docPart w:val="E076404D67414445A130DC652DD08DD9"/>
        </w:placeholder>
        <w:temporary/>
        <w:showingPlcHdr/>
        <w:text w:multiLine="1"/>
      </w:sdtPr>
      <w:sdtContent>
        <w:p w14:paraId="277347A7" w14:textId="77777777" w:rsidR="00F6455D" w:rsidRDefault="00F6455D" w:rsidP="00F6455D">
          <w:pPr>
            <w:pStyle w:val="Referencequotecredit"/>
          </w:pPr>
          <w:r>
            <w:t>Person’s Name</w:t>
          </w:r>
        </w:p>
      </w:sdtContent>
    </w:sdt>
    <w:sdt>
      <w:sdtPr>
        <w:alias w:val="Reference quote details"/>
        <w:tag w:val="Reference quote details"/>
        <w:id w:val="2036769130"/>
        <w:placeholder>
          <w:docPart w:val="B7B4C45D6EDAE447BA6452495F9E8E94"/>
        </w:placeholder>
        <w:temporary/>
        <w:showingPlcHdr/>
        <w:text w:multiLine="1"/>
      </w:sdtPr>
      <w:sdtContent>
        <w:p w14:paraId="0C90A30B" w14:textId="77777777" w:rsidR="00F6455D" w:rsidRDefault="00F6455D" w:rsidP="00F6455D">
          <w:pPr>
            <w:pStyle w:val="Referencequotedetails"/>
          </w:pPr>
          <w:r>
            <w:t>Job Title</w:t>
          </w:r>
          <w:r>
            <w:br/>
            <w:t>Company Name</w:t>
          </w:r>
        </w:p>
      </w:sdtContent>
    </w:sdt>
    <w:sdt>
      <w:sdtPr>
        <w:alias w:val="Reference quote indent"/>
        <w:tag w:val="Reference quote indent"/>
        <w:id w:val="-819184459"/>
        <w:placeholder>
          <w:docPart w:val="83B27DD8FDEC0849BDDBA2C9837B7C01"/>
        </w:placeholder>
        <w:temporary/>
        <w:showingPlcHdr/>
        <w:text w:multiLine="1"/>
      </w:sdtPr>
      <w:sdtContent>
        <w:p w14:paraId="23CB9A84" w14:textId="77777777" w:rsidR="00F6455D" w:rsidRPr="00127129" w:rsidRDefault="00F6455D" w:rsidP="00F6455D">
          <w:pPr>
            <w:pStyle w:val="Referencequoteindent"/>
          </w:pPr>
          <w:r w:rsidRPr="00127129">
            <w:t>“</w:t>
          </w:r>
          <w:r w:rsidR="00BE28E8" w:rsidRPr="00BE28E8">
            <w:t>Customer quotes are powerful proof points and may be displayed prominently. The most effective quotes include measurable business results. You must get all customer quotes approved by the Oracle Customer Reference Program— for every use</w:t>
          </w:r>
          <w:r w:rsidRPr="00127129">
            <w:t>.”</w:t>
          </w:r>
        </w:p>
      </w:sdtContent>
    </w:sdt>
    <w:sdt>
      <w:sdtPr>
        <w:alias w:val="Reference quote credit center"/>
        <w:tag w:val="Reference quote credit center"/>
        <w:id w:val="783157796"/>
        <w:placeholder>
          <w:docPart w:val="1BD758F200739944B98E3EA8D346D1F8"/>
        </w:placeholder>
        <w:temporary/>
        <w:showingPlcHdr/>
        <w:text w:multiLine="1"/>
      </w:sdtPr>
      <w:sdtContent>
        <w:p w14:paraId="54F3724C" w14:textId="77777777" w:rsidR="00F6455D" w:rsidRPr="00136D38" w:rsidRDefault="00F6455D" w:rsidP="00F6455D">
          <w:pPr>
            <w:pStyle w:val="Referencequoteindentcredit"/>
          </w:pPr>
          <w:r w:rsidRPr="00136D38">
            <w:t>Person’s Name</w:t>
          </w:r>
        </w:p>
      </w:sdtContent>
    </w:sdt>
    <w:sdt>
      <w:sdtPr>
        <w:alias w:val="Reference quote detail center"/>
        <w:tag w:val="Reference quote detail center"/>
        <w:id w:val="1056044036"/>
        <w:placeholder>
          <w:docPart w:val="A4941633605BBA449A5032B8F29D5FC6"/>
        </w:placeholder>
        <w:temporary/>
        <w:showingPlcHdr/>
        <w:text w:multiLine="1"/>
      </w:sdtPr>
      <w:sdtContent>
        <w:p w14:paraId="1A74BE3B" w14:textId="77777777" w:rsidR="00F6455D" w:rsidRPr="00136D38" w:rsidRDefault="00F6455D" w:rsidP="00F6455D">
          <w:pPr>
            <w:pStyle w:val="Referencequoteindentdetails"/>
          </w:pPr>
          <w:r w:rsidRPr="00136D38">
            <w:t>Job Title</w:t>
          </w:r>
          <w:r w:rsidRPr="00136D38">
            <w:br/>
            <w:t>Company Name</w:t>
          </w:r>
        </w:p>
      </w:sdtContent>
    </w:sdt>
    <w:sdt>
      <w:sdtPr>
        <w:alias w:val="Reference quote indent"/>
        <w:tag w:val="Reference quote indent"/>
        <w:id w:val="773901364"/>
        <w:placeholder>
          <w:docPart w:val="AD131C50D818D342A792907DCAC11BFD"/>
        </w:placeholder>
        <w:temporary/>
        <w:showingPlcHdr/>
        <w:text w:multiLine="1"/>
      </w:sdtPr>
      <w:sdtContent>
        <w:p w14:paraId="0BB29123" w14:textId="77777777" w:rsidR="00F6455D" w:rsidRPr="00F6455D" w:rsidRDefault="00F6455D" w:rsidP="00F6455D">
          <w:pPr>
            <w:pStyle w:val="Referencequoteindent130pillar"/>
          </w:pPr>
          <w:r w:rsidRPr="00F6455D">
            <w:t>“</w:t>
          </w:r>
          <w:r w:rsidR="00BE28E8"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sdtContent>
    </w:sdt>
    <w:sdt>
      <w:sdtPr>
        <w:alias w:val="Reference quote credit center"/>
        <w:tag w:val="Reference quote credit center"/>
        <w:id w:val="2142368399"/>
        <w:placeholder>
          <w:docPart w:val="0C37183B640C044B815C802CC676D20A"/>
        </w:placeholder>
        <w:temporary/>
        <w:showingPlcHdr/>
        <w:text w:multiLine="1"/>
      </w:sdtPr>
      <w:sdtContent>
        <w:p w14:paraId="5C76ABED" w14:textId="77777777" w:rsidR="00F6455D" w:rsidRPr="00136D38" w:rsidRDefault="00F6455D" w:rsidP="00F6455D">
          <w:pPr>
            <w:pStyle w:val="Referencequoteindentcredit"/>
          </w:pPr>
          <w:r w:rsidRPr="00136D38">
            <w:t>Person’s Name</w:t>
          </w:r>
        </w:p>
      </w:sdtContent>
    </w:sdt>
    <w:sdt>
      <w:sdtPr>
        <w:alias w:val="Reference quote detail center"/>
        <w:tag w:val="Reference quote detail center"/>
        <w:id w:val="-835149158"/>
        <w:placeholder>
          <w:docPart w:val="2D3827DF5E537D428B3E7EE5D7F4D7B8"/>
        </w:placeholder>
        <w:temporary/>
        <w:showingPlcHdr/>
        <w:text w:multiLine="1"/>
      </w:sdtPr>
      <w:sdtContent>
        <w:p w14:paraId="4FAE967D" w14:textId="77777777" w:rsidR="00F6455D" w:rsidRPr="00136D38" w:rsidRDefault="00F6455D" w:rsidP="00F6455D">
          <w:pPr>
            <w:pStyle w:val="Referencequoteindentdetails"/>
          </w:pPr>
          <w:r w:rsidRPr="00136D38">
            <w:t>Job Title</w:t>
          </w:r>
          <w:r w:rsidRPr="00136D38">
            <w:br/>
            <w:t>Company Name</w:t>
          </w:r>
        </w:p>
      </w:sdtContent>
    </w:sdt>
    <w:sdt>
      <w:sdtPr>
        <w:alias w:val="Reference quote indent"/>
        <w:tag w:val="Reference quote indent"/>
        <w:id w:val="-373391960"/>
        <w:placeholder>
          <w:docPart w:val="7DB1930F00D75F40AB3F9703BDB48452"/>
        </w:placeholder>
        <w:temporary/>
        <w:showingPlcHdr/>
        <w:text w:multiLine="1"/>
      </w:sdtPr>
      <w:sdtContent>
        <w:p w14:paraId="77D008C2" w14:textId="77777777" w:rsidR="00F6455D" w:rsidRPr="00F6455D" w:rsidRDefault="00F6455D" w:rsidP="00F6455D">
          <w:pPr>
            <w:pStyle w:val="Referencequoteindentblack"/>
          </w:pPr>
          <w:r w:rsidRPr="00F6455D">
            <w:t>“</w:t>
          </w:r>
          <w:r w:rsidR="00BE28E8"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sdtContent>
    </w:sdt>
    <w:sdt>
      <w:sdtPr>
        <w:alias w:val="Reference quote credit center"/>
        <w:tag w:val="Reference quote credit center"/>
        <w:id w:val="-776410050"/>
        <w:placeholder>
          <w:docPart w:val="712CE39B5092634DBA7D885D7D5765E1"/>
        </w:placeholder>
        <w:temporary/>
        <w:showingPlcHdr/>
        <w:text w:multiLine="1"/>
      </w:sdtPr>
      <w:sdtContent>
        <w:p w14:paraId="02ECE208" w14:textId="77777777" w:rsidR="00F6455D" w:rsidRPr="00136D38" w:rsidRDefault="00F6455D" w:rsidP="00F6455D">
          <w:pPr>
            <w:pStyle w:val="Referencequoteindentcredit"/>
          </w:pPr>
          <w:r w:rsidRPr="00136D38">
            <w:t>Person’s Name</w:t>
          </w:r>
        </w:p>
      </w:sdtContent>
    </w:sdt>
    <w:sdt>
      <w:sdtPr>
        <w:alias w:val="Reference quote detail center"/>
        <w:tag w:val="Reference quote detail center"/>
        <w:id w:val="1950045091"/>
        <w:placeholder>
          <w:docPart w:val="AE54C9B432118942BD4E8FEDBD632F2A"/>
        </w:placeholder>
        <w:temporary/>
        <w:showingPlcHdr/>
        <w:text w:multiLine="1"/>
      </w:sdtPr>
      <w:sdtContent>
        <w:p w14:paraId="54A8016E" w14:textId="77777777" w:rsidR="00F6455D" w:rsidRPr="00136D38" w:rsidRDefault="00F6455D" w:rsidP="00F6455D">
          <w:pPr>
            <w:pStyle w:val="Referencequoteindentdetails"/>
          </w:pPr>
          <w:r w:rsidRPr="00136D38">
            <w:t>Job Title</w:t>
          </w:r>
          <w:r w:rsidRPr="00136D38">
            <w:br/>
            <w:t>Company Name</w:t>
          </w:r>
        </w:p>
      </w:sdtContent>
    </w:sdt>
    <w:p w14:paraId="4C4BBF77" w14:textId="77777777" w:rsidR="00593CF7" w:rsidRPr="0037760E" w:rsidRDefault="00593CF7" w:rsidP="0037760E">
      <w:pPr>
        <w:pStyle w:val="1"/>
      </w:pPr>
      <w:bookmarkStart w:id="73" w:name="_Toc46238012"/>
      <w:bookmarkStart w:id="74" w:name="_Toc43061896"/>
      <w:bookmarkStart w:id="75" w:name="_Toc43061815"/>
      <w:bookmarkStart w:id="76" w:name="_Toc43061728"/>
      <w:bookmarkStart w:id="77" w:name="_Toc52522168"/>
      <w:bookmarkStart w:id="78" w:name="_Toc127182441"/>
      <w:bookmarkStart w:id="79" w:name="_Toc129274969"/>
      <w:r w:rsidRPr="0037760E">
        <w:t>Heading 1</w:t>
      </w:r>
      <w:bookmarkEnd w:id="73"/>
      <w:bookmarkEnd w:id="74"/>
      <w:bookmarkEnd w:id="75"/>
      <w:bookmarkEnd w:id="76"/>
      <w:bookmarkEnd w:id="77"/>
      <w:bookmarkEnd w:id="78"/>
      <w:bookmarkEnd w:id="79"/>
    </w:p>
    <w:p w14:paraId="10FD154B" w14:textId="77777777" w:rsidR="00593CF7" w:rsidRPr="00593CF7" w:rsidRDefault="00593CF7" w:rsidP="00593CF7">
      <w:r>
        <w:t>Lorem ipsum dolor sit amet, consectetuer adipiscing elit. Maecenas porttitor malesuada libero, sit amet commodo magna eros quis urna.</w:t>
      </w:r>
    </w:p>
    <w:p w14:paraId="5826A8A6" w14:textId="77777777" w:rsidR="00593CF7" w:rsidRPr="0037760E" w:rsidRDefault="00593CF7" w:rsidP="0037760E">
      <w:pPr>
        <w:pStyle w:val="22"/>
      </w:pPr>
      <w:bookmarkStart w:id="80" w:name="_Toc46238014"/>
      <w:bookmarkStart w:id="81" w:name="_Toc43061898"/>
      <w:bookmarkStart w:id="82" w:name="_Toc43061817"/>
      <w:bookmarkStart w:id="83" w:name="_Toc43061730"/>
      <w:bookmarkStart w:id="84" w:name="_Toc52522170"/>
      <w:bookmarkStart w:id="85" w:name="_Toc127182442"/>
      <w:bookmarkStart w:id="86" w:name="_Toc129274970"/>
      <w:r w:rsidRPr="0037760E">
        <w:t>Heading 2</w:t>
      </w:r>
      <w:bookmarkEnd w:id="80"/>
      <w:bookmarkEnd w:id="81"/>
      <w:bookmarkEnd w:id="82"/>
      <w:bookmarkEnd w:id="83"/>
      <w:bookmarkEnd w:id="84"/>
      <w:bookmarkEnd w:id="85"/>
      <w:bookmarkEnd w:id="86"/>
    </w:p>
    <w:p w14:paraId="5E20D04E" w14:textId="77777777" w:rsidR="00593CF7" w:rsidRPr="00593CF7" w:rsidRDefault="00593CF7" w:rsidP="00593CF7">
      <w:r>
        <w:t>Lorem ipsum dolor sit amet, consectetuer adipiscing elit. Maecenas porttitor malesuada libero, sit amet commodo magna eros quis urna.</w:t>
      </w:r>
    </w:p>
    <w:p w14:paraId="2BE41EAC" w14:textId="77777777" w:rsidR="00593CF7" w:rsidRPr="0037760E" w:rsidRDefault="00593CF7" w:rsidP="0037760E">
      <w:pPr>
        <w:pStyle w:val="32"/>
      </w:pPr>
      <w:bookmarkStart w:id="87" w:name="_Toc46238015"/>
      <w:bookmarkStart w:id="88" w:name="_Toc43061899"/>
      <w:bookmarkStart w:id="89" w:name="_Toc43061818"/>
      <w:bookmarkStart w:id="90" w:name="_Toc43061731"/>
      <w:bookmarkStart w:id="91" w:name="_Toc52522171"/>
      <w:bookmarkStart w:id="92" w:name="_Toc127182443"/>
      <w:bookmarkStart w:id="93" w:name="_Toc129274971"/>
      <w:r w:rsidRPr="0037760E">
        <w:t>Heading 3</w:t>
      </w:r>
      <w:bookmarkEnd w:id="87"/>
      <w:bookmarkEnd w:id="88"/>
      <w:bookmarkEnd w:id="89"/>
      <w:bookmarkEnd w:id="90"/>
      <w:bookmarkEnd w:id="91"/>
      <w:bookmarkEnd w:id="92"/>
      <w:bookmarkEnd w:id="93"/>
    </w:p>
    <w:p w14:paraId="69797A42" w14:textId="77777777" w:rsidR="00593CF7" w:rsidRPr="00593CF7" w:rsidRDefault="00593CF7" w:rsidP="00593CF7">
      <w:r>
        <w:t>Lorem ipsum dolor sit amet, consectetuer adipiscing elit. Maecenas porttitor malesuada libero, sit amet commodo magna eros quis urna.</w:t>
      </w:r>
    </w:p>
    <w:p w14:paraId="745424A5" w14:textId="77777777" w:rsidR="00593CF7" w:rsidRPr="0037760E" w:rsidRDefault="00593CF7" w:rsidP="0037760E">
      <w:pPr>
        <w:pStyle w:val="42"/>
      </w:pPr>
      <w:r w:rsidRPr="0037760E">
        <w:t>Heading 4</w:t>
      </w:r>
    </w:p>
    <w:p w14:paraId="5B0EB2A5" w14:textId="77777777" w:rsidR="00593CF7" w:rsidRPr="00593CF7" w:rsidRDefault="00593CF7" w:rsidP="00593CF7">
      <w:r>
        <w:t>Lorem ipsum dolor sit amet, consectetuer adipiscing elit. Maecenas porttitor.</w:t>
      </w:r>
    </w:p>
    <w:p w14:paraId="5DE84293" w14:textId="77777777" w:rsidR="00593CF7" w:rsidRPr="0037760E" w:rsidRDefault="00593CF7" w:rsidP="0037760E">
      <w:pPr>
        <w:pStyle w:val="52"/>
      </w:pPr>
      <w:r w:rsidRPr="0037760E">
        <w:t>Heading 5</w:t>
      </w:r>
    </w:p>
    <w:p w14:paraId="324EEB0D" w14:textId="77777777" w:rsidR="00593CF7" w:rsidRPr="00593CF7" w:rsidRDefault="00593CF7" w:rsidP="00593CF7">
      <w:r>
        <w:t xml:space="preserve">Lorem ipsum dolor sit </w:t>
      </w:r>
      <w:r w:rsidRPr="00593CF7">
        <w:t>amet, consectetuer adipiscing elit. Maecenas porttitor.</w:t>
      </w:r>
    </w:p>
    <w:p w14:paraId="189C2FE9" w14:textId="77777777" w:rsidR="00593CF7" w:rsidRPr="00593CF7" w:rsidRDefault="00593CF7" w:rsidP="00593CF7">
      <w:r>
        <w:t>Normal (paragraph text)</w:t>
      </w:r>
    </w:p>
    <w:p w14:paraId="3AE6BD7C" w14:textId="77777777" w:rsidR="00593CF7" w:rsidRPr="00593CF7" w:rsidRDefault="00593CF7" w:rsidP="00593CF7">
      <w:pPr>
        <w:pStyle w:val="Smalltext"/>
      </w:pPr>
      <w:r>
        <w:t>Small text (7.5pt for tables that do not have table style applied)</w:t>
      </w:r>
    </w:p>
    <w:p w14:paraId="41000E98" w14:textId="77777777" w:rsidR="00593CF7" w:rsidRPr="00593CF7" w:rsidRDefault="00593CF7" w:rsidP="00593CF7">
      <w:pPr>
        <w:pStyle w:val="Code"/>
      </w:pPr>
      <w:r>
        <w:t>Code (for code)</w:t>
      </w:r>
    </w:p>
    <w:p w14:paraId="3A3CC12C" w14:textId="77777777" w:rsidR="00593CF7" w:rsidRPr="00593CF7" w:rsidRDefault="00593CF7" w:rsidP="00593CF7">
      <w:pPr>
        <w:rPr>
          <w:rStyle w:val="Tableheadingcharacter"/>
        </w:rPr>
      </w:pPr>
      <w:r>
        <w:rPr>
          <w:rStyle w:val="Tableheadingcharacter"/>
        </w:rPr>
        <w:t>Title heading character (applies bold &amp; color select + spacebar to remove)</w:t>
      </w:r>
    </w:p>
    <w:p w14:paraId="47CB9AA9" w14:textId="77777777" w:rsidR="00E8516B" w:rsidRDefault="00593CF7" w:rsidP="00593CF7">
      <w:r>
        <w:t>Various options for formatting right column named Right column…</w:t>
      </w:r>
    </w:p>
    <w:p w14:paraId="68F931E3" w14:textId="77777777" w:rsidR="00E8516B" w:rsidRDefault="00E8516B">
      <w:r>
        <w:br w:type="page"/>
      </w:r>
    </w:p>
    <w:p w14:paraId="3AFBD244" w14:textId="77777777" w:rsidR="00593CF7" w:rsidRPr="00593CF7" w:rsidRDefault="00593CF7" w:rsidP="0037760E">
      <w:pPr>
        <w:pStyle w:val="1"/>
      </w:pPr>
      <w:bookmarkStart w:id="94" w:name="_Toc46238016"/>
      <w:bookmarkStart w:id="95" w:name="_Toc43061900"/>
      <w:bookmarkStart w:id="96" w:name="_Toc43061819"/>
      <w:bookmarkStart w:id="97" w:name="_Toc43061732"/>
      <w:bookmarkStart w:id="98" w:name="_Toc52522172"/>
      <w:bookmarkStart w:id="99" w:name="_Toc127182444"/>
      <w:bookmarkStart w:id="100" w:name="_Toc129274972"/>
      <w:r>
        <w:lastRenderedPageBreak/>
        <w:t>Small outline</w:t>
      </w:r>
      <w:bookmarkEnd w:id="94"/>
      <w:bookmarkEnd w:id="95"/>
      <w:bookmarkEnd w:id="96"/>
      <w:bookmarkEnd w:id="97"/>
      <w:bookmarkEnd w:id="98"/>
      <w:bookmarkEnd w:id="99"/>
      <w:bookmarkEnd w:id="100"/>
    </w:p>
    <w:p w14:paraId="69BE5DC2" w14:textId="77777777" w:rsidR="00593CF7" w:rsidRPr="00593CF7" w:rsidRDefault="00593CF7" w:rsidP="00593CF7">
      <w:pPr>
        <w:pStyle w:val="Smalloutline1"/>
      </w:pPr>
      <w:r>
        <w:t>Small outline 1 with plenty of text to show how the text flows to the second line of a sentence when there is enough text to do so.</w:t>
      </w:r>
    </w:p>
    <w:p w14:paraId="471FBA43" w14:textId="77777777" w:rsidR="00593CF7" w:rsidRPr="00593CF7" w:rsidRDefault="00593CF7" w:rsidP="00593CF7">
      <w:pPr>
        <w:pStyle w:val="Smalloutline2"/>
      </w:pPr>
      <w:r>
        <w:t>Small outline 2 with plenty of text to show how the text flows to the second line of a sentence when there is enough text to do so.</w:t>
      </w:r>
    </w:p>
    <w:p w14:paraId="27396D90" w14:textId="77777777" w:rsidR="00593CF7" w:rsidRPr="00593CF7" w:rsidRDefault="00593CF7" w:rsidP="00593CF7">
      <w:pPr>
        <w:pStyle w:val="Smalloutline3"/>
      </w:pPr>
      <w:r>
        <w:t>Small outline 3 with plenty of text to show how the text flows to the second line of a sentence when there is enough text to do so.</w:t>
      </w:r>
    </w:p>
    <w:p w14:paraId="612D0341" w14:textId="77777777" w:rsidR="00593CF7" w:rsidRPr="00593CF7" w:rsidRDefault="00593CF7" w:rsidP="00593CF7">
      <w:pPr>
        <w:pStyle w:val="Smalloutline4"/>
      </w:pPr>
      <w:r>
        <w:t xml:space="preserve">Small outline 4 with plenty of text to show how the </w:t>
      </w:r>
      <w:r w:rsidRPr="00593CF7">
        <w:t>text flows to the second line.</w:t>
      </w:r>
    </w:p>
    <w:p w14:paraId="16E2BB91" w14:textId="77777777" w:rsidR="00593CF7" w:rsidRPr="00593CF7" w:rsidRDefault="00593CF7" w:rsidP="00593CF7">
      <w:pPr>
        <w:pStyle w:val="Smalloutline5"/>
      </w:pPr>
      <w:r>
        <w:t>Small outline 5 with plenty of text to show how the text flows to the second line.</w:t>
      </w:r>
    </w:p>
    <w:p w14:paraId="1342732F" w14:textId="77777777" w:rsidR="00593CF7" w:rsidRDefault="00593CF7" w:rsidP="00593CF7">
      <w:pPr>
        <w:pStyle w:val="Smalloutline6"/>
      </w:pPr>
      <w:r>
        <w:t>Small outline 6 with plenty of text to show how the text flows to the second line.</w:t>
      </w:r>
    </w:p>
    <w:p w14:paraId="77498CD1" w14:textId="77777777" w:rsidR="00593CF7" w:rsidRPr="00593CF7" w:rsidRDefault="00593CF7" w:rsidP="0037760E">
      <w:pPr>
        <w:pStyle w:val="1"/>
      </w:pPr>
      <w:bookmarkStart w:id="101" w:name="_Toc46238017"/>
      <w:bookmarkStart w:id="102" w:name="_Toc43061901"/>
      <w:bookmarkStart w:id="103" w:name="_Toc43061820"/>
      <w:bookmarkStart w:id="104" w:name="_Toc43061733"/>
      <w:bookmarkStart w:id="105" w:name="_Toc52522173"/>
      <w:bookmarkStart w:id="106" w:name="_Toc127182445"/>
      <w:bookmarkStart w:id="107" w:name="_Toc129274973"/>
      <w:r>
        <w:t>Normal outline</w:t>
      </w:r>
      <w:bookmarkEnd w:id="101"/>
      <w:bookmarkEnd w:id="102"/>
      <w:bookmarkEnd w:id="103"/>
      <w:bookmarkEnd w:id="104"/>
      <w:bookmarkEnd w:id="105"/>
      <w:bookmarkEnd w:id="106"/>
      <w:bookmarkEnd w:id="107"/>
    </w:p>
    <w:p w14:paraId="5BAC1759" w14:textId="77777777" w:rsidR="00593CF7" w:rsidRPr="00593CF7" w:rsidRDefault="00593CF7" w:rsidP="00593CF7">
      <w:pPr>
        <w:pStyle w:val="Normaloutline1"/>
      </w:pPr>
      <w:r>
        <w:t>Normal outline 1 with plenty of text to show how the text flows to the second line of a sentence when there is enough text to do so.</w:t>
      </w:r>
    </w:p>
    <w:p w14:paraId="7408A10C" w14:textId="77777777" w:rsidR="00593CF7" w:rsidRPr="00593CF7" w:rsidRDefault="00593CF7" w:rsidP="00593CF7">
      <w:pPr>
        <w:pStyle w:val="Normaloutline2"/>
      </w:pPr>
      <w:r>
        <w:t xml:space="preserve">Normal outline 2 with plenty of text to show how the text flows to the second line of a </w:t>
      </w:r>
      <w:r w:rsidRPr="00593CF7">
        <w:t>sentence when there is enough text to do so.</w:t>
      </w:r>
    </w:p>
    <w:p w14:paraId="0A1742E6" w14:textId="77777777" w:rsidR="00593CF7" w:rsidRPr="00593CF7" w:rsidRDefault="00593CF7" w:rsidP="00593CF7">
      <w:pPr>
        <w:pStyle w:val="Normaloutline3"/>
      </w:pPr>
      <w:r>
        <w:t>Normal outline 3 with plenty of text to show how the text flows to the second line of a sentence when there is enough text to do so.</w:t>
      </w:r>
    </w:p>
    <w:p w14:paraId="396E167F" w14:textId="77777777" w:rsidR="00593CF7" w:rsidRPr="00593CF7" w:rsidRDefault="00593CF7" w:rsidP="00593CF7">
      <w:pPr>
        <w:pStyle w:val="Normaloutline4"/>
      </w:pPr>
      <w:r>
        <w:t>Normal outline 4 with plenty of text to show how the text flows to the second line.</w:t>
      </w:r>
    </w:p>
    <w:p w14:paraId="4F61CEAB" w14:textId="77777777" w:rsidR="00593CF7" w:rsidRPr="00593CF7" w:rsidRDefault="00593CF7" w:rsidP="00593CF7">
      <w:pPr>
        <w:pStyle w:val="Normaloutline5"/>
      </w:pPr>
      <w:r>
        <w:t>Normal outline 5 with plenty of text to show how the text flows to the second line.</w:t>
      </w:r>
    </w:p>
    <w:p w14:paraId="7642495D" w14:textId="77777777" w:rsidR="00593CF7" w:rsidRPr="00593CF7" w:rsidRDefault="00593CF7" w:rsidP="00593CF7">
      <w:pPr>
        <w:pStyle w:val="Normaloutline6"/>
      </w:pPr>
      <w:r>
        <w:t>Normal outline 6 with plenty of text to show how the text flows to the second line.</w:t>
      </w:r>
    </w:p>
    <w:p w14:paraId="68056D6B" w14:textId="77777777" w:rsidR="00593CF7" w:rsidRPr="00593CF7" w:rsidRDefault="00593CF7" w:rsidP="0037760E">
      <w:pPr>
        <w:pStyle w:val="1"/>
      </w:pPr>
      <w:bookmarkStart w:id="108" w:name="_Toc46238018"/>
      <w:bookmarkStart w:id="109" w:name="_Toc43061902"/>
      <w:bookmarkStart w:id="110" w:name="_Toc43061821"/>
      <w:bookmarkStart w:id="111" w:name="_Toc43061734"/>
      <w:bookmarkStart w:id="112" w:name="_Toc52522174"/>
      <w:bookmarkStart w:id="113" w:name="_Toc127182446"/>
      <w:bookmarkStart w:id="114" w:name="_Toc129274974"/>
      <w:r>
        <w:t>Small bullets</w:t>
      </w:r>
      <w:bookmarkEnd w:id="108"/>
      <w:bookmarkEnd w:id="109"/>
      <w:bookmarkEnd w:id="110"/>
      <w:bookmarkEnd w:id="111"/>
      <w:bookmarkEnd w:id="112"/>
      <w:bookmarkEnd w:id="113"/>
      <w:bookmarkEnd w:id="114"/>
    </w:p>
    <w:p w14:paraId="33438CA5" w14:textId="77777777" w:rsidR="00593CF7" w:rsidRPr="00593CF7" w:rsidRDefault="00593CF7" w:rsidP="00593CF7">
      <w:pPr>
        <w:pStyle w:val="Smallbullet"/>
      </w:pPr>
      <w:r>
        <w:t>Small bullet with plenty of text to show how the text flows to the second line of a sentence when there is enough text to do so.</w:t>
      </w:r>
    </w:p>
    <w:p w14:paraId="41776990" w14:textId="77777777" w:rsidR="00593CF7" w:rsidRPr="00593CF7" w:rsidRDefault="00593CF7" w:rsidP="00593CF7">
      <w:pPr>
        <w:pStyle w:val="Smallbullet1"/>
      </w:pPr>
      <w:r>
        <w:t>Small bullet 1 with plenty of text to show how the text flows to the second line.</w:t>
      </w:r>
    </w:p>
    <w:p w14:paraId="1D198811" w14:textId="77777777" w:rsidR="00593CF7" w:rsidRPr="00593CF7" w:rsidRDefault="00593CF7" w:rsidP="00593CF7">
      <w:pPr>
        <w:pStyle w:val="Smallbullet2"/>
      </w:pPr>
      <w:r>
        <w:t>Small bullet 2 with plenty of text to show how the text flows to the second line.</w:t>
      </w:r>
    </w:p>
    <w:p w14:paraId="7785A3FA" w14:textId="77777777" w:rsidR="00593CF7" w:rsidRPr="00593CF7" w:rsidRDefault="00593CF7" w:rsidP="00593CF7">
      <w:pPr>
        <w:pStyle w:val="Smallbullet3"/>
      </w:pPr>
      <w:r>
        <w:t xml:space="preserve">Small bullet 3 with </w:t>
      </w:r>
      <w:r w:rsidRPr="00593CF7">
        <w:t>plenty of text to show how the text flows to the second line.</w:t>
      </w:r>
    </w:p>
    <w:p w14:paraId="5CF0A9AD" w14:textId="77777777" w:rsidR="00593CF7" w:rsidRPr="00593CF7" w:rsidRDefault="00593CF7" w:rsidP="00593CF7">
      <w:pPr>
        <w:pStyle w:val="Smallbullet4"/>
      </w:pPr>
      <w:r>
        <w:t>Small bullet 4 with plenty of text to show how the text flows to the second line.</w:t>
      </w:r>
    </w:p>
    <w:p w14:paraId="17AA356E" w14:textId="77777777" w:rsidR="00593CF7" w:rsidRPr="00593CF7" w:rsidRDefault="00593CF7" w:rsidP="00593CF7">
      <w:pPr>
        <w:pStyle w:val="Smallbullet5"/>
      </w:pPr>
      <w:r>
        <w:t>Small bullet 5 with plenty of text to show how the text flows to the second line</w:t>
      </w:r>
    </w:p>
    <w:p w14:paraId="77D07FCB" w14:textId="77777777" w:rsidR="00593CF7" w:rsidRPr="00593CF7" w:rsidRDefault="00593CF7" w:rsidP="00593CF7">
      <w:pPr>
        <w:pStyle w:val="Smallbullet6"/>
      </w:pPr>
      <w:r>
        <w:t>Small bullet 6 with plenty of text to show how the text flows to the second line</w:t>
      </w:r>
    </w:p>
    <w:p w14:paraId="14C38FDA" w14:textId="77777777" w:rsidR="00593CF7" w:rsidRPr="00593CF7" w:rsidRDefault="00593CF7" w:rsidP="0037760E">
      <w:pPr>
        <w:pStyle w:val="1"/>
      </w:pPr>
      <w:bookmarkStart w:id="115" w:name="_Toc46238019"/>
      <w:bookmarkStart w:id="116" w:name="_Toc43061903"/>
      <w:bookmarkStart w:id="117" w:name="_Toc43061822"/>
      <w:bookmarkStart w:id="118" w:name="_Toc43061735"/>
      <w:bookmarkStart w:id="119" w:name="_Toc52522175"/>
      <w:bookmarkStart w:id="120" w:name="_Toc127182447"/>
      <w:bookmarkStart w:id="121" w:name="_Toc129274975"/>
      <w:r>
        <w:t>Normal bullet</w:t>
      </w:r>
      <w:bookmarkEnd w:id="115"/>
      <w:bookmarkEnd w:id="116"/>
      <w:bookmarkEnd w:id="117"/>
      <w:bookmarkEnd w:id="118"/>
      <w:bookmarkEnd w:id="119"/>
      <w:bookmarkEnd w:id="120"/>
      <w:bookmarkEnd w:id="121"/>
    </w:p>
    <w:p w14:paraId="2D725079" w14:textId="77777777" w:rsidR="00593CF7" w:rsidRPr="00593CF7" w:rsidRDefault="00593CF7" w:rsidP="00593CF7">
      <w:pPr>
        <w:pStyle w:val="Normalbullet"/>
      </w:pPr>
      <w:r>
        <w:t>Normal bullet with plenty of text to show how the text flows to the second line of a sentence when there is enough text to do so.</w:t>
      </w:r>
    </w:p>
    <w:p w14:paraId="1586073A" w14:textId="77777777" w:rsidR="00593CF7" w:rsidRPr="00593CF7" w:rsidRDefault="00593CF7" w:rsidP="00593CF7">
      <w:pPr>
        <w:pStyle w:val="Normalbullet1"/>
      </w:pPr>
      <w:r>
        <w:t>Normal bullet 1 with plenty of text to show how the text flows to the second line of a sentence when there is enough text to do so.</w:t>
      </w:r>
    </w:p>
    <w:p w14:paraId="51D00AAB" w14:textId="77777777" w:rsidR="00593CF7" w:rsidRPr="00593CF7" w:rsidRDefault="00593CF7" w:rsidP="00593CF7">
      <w:pPr>
        <w:pStyle w:val="Normalbullet2"/>
      </w:pPr>
      <w:r>
        <w:t>Normal bullet 2 with plenty of text to show how the text flows to the second line of a sentence when there is enough text to do so.</w:t>
      </w:r>
    </w:p>
    <w:p w14:paraId="353630B7" w14:textId="77777777" w:rsidR="00593CF7" w:rsidRPr="00593CF7" w:rsidRDefault="00593CF7" w:rsidP="00593CF7">
      <w:pPr>
        <w:pStyle w:val="Normalbullet3"/>
      </w:pPr>
      <w:r>
        <w:t>Normal bullet 3 with plenty of text to show how the text flows to the second line.</w:t>
      </w:r>
    </w:p>
    <w:p w14:paraId="7AF7BA36" w14:textId="77777777" w:rsidR="00593CF7" w:rsidRPr="00593CF7" w:rsidRDefault="00593CF7" w:rsidP="00593CF7">
      <w:pPr>
        <w:pStyle w:val="Normalbullet4"/>
      </w:pPr>
      <w:r>
        <w:t>Normal bullet 4 with plenty of text to show how the text flows to the second line.</w:t>
      </w:r>
    </w:p>
    <w:p w14:paraId="0CAFB2BD" w14:textId="77777777" w:rsidR="00593CF7" w:rsidRPr="00593CF7" w:rsidRDefault="00593CF7" w:rsidP="00593CF7">
      <w:pPr>
        <w:pStyle w:val="Normalbullet5"/>
      </w:pPr>
      <w:r>
        <w:t>Normal bullet 5 with plenty of text to show how the text flows to the second line</w:t>
      </w:r>
    </w:p>
    <w:p w14:paraId="4B68BF92" w14:textId="77777777" w:rsidR="00593CF7" w:rsidRDefault="00593CF7" w:rsidP="0037760E">
      <w:pPr>
        <w:pStyle w:val="Normalbullet6"/>
      </w:pPr>
      <w:r>
        <w:t>Normal bullet 6 with plenty of text to show how the text flows to the second line</w:t>
      </w:r>
    </w:p>
    <w:p w14:paraId="0C8A25C0" w14:textId="77777777" w:rsidR="00E8516B" w:rsidRDefault="00E8516B">
      <w:r>
        <w:br w:type="page"/>
      </w:r>
    </w:p>
    <w:sdt>
      <w:sdtPr>
        <w:alias w:val="Table Title"/>
        <w:tag w:val="Table Title"/>
        <w:id w:val="696970834"/>
        <w:placeholder>
          <w:docPart w:val="3236EE1000E8184C8D36FC71A20F6BA9"/>
        </w:placeholder>
        <w:temporary/>
        <w:showingPlcHdr/>
        <w:text/>
      </w:sdtPr>
      <w:sdtContent>
        <w:p w14:paraId="2AD6E4D5" w14:textId="77777777" w:rsidR="00703C04" w:rsidRPr="00503540" w:rsidRDefault="00703C04" w:rsidP="00703C04">
          <w:pPr>
            <w:pStyle w:val="Tabletitle"/>
          </w:pPr>
          <w:r w:rsidRPr="00503540">
            <w:t>[Table title]</w:t>
          </w:r>
        </w:p>
      </w:sdtContent>
    </w:sdt>
    <w:p w14:paraId="11158E0F" w14:textId="77777777" w:rsidR="005A0F74" w:rsidRDefault="005A0F74" w:rsidP="005A0F74">
      <w:pPr>
        <w:pStyle w:val="af9"/>
      </w:pPr>
      <w:bookmarkStart w:id="122" w:name="_Toc129274982"/>
      <w:bookmarkStart w:id="123" w:name="_Toc129274986"/>
      <w:r>
        <w:t xml:space="preserve">Table </w:t>
      </w:r>
      <w:fldSimple w:instr=" SEQ Table \* ARABIC ">
        <w:r w:rsidR="00F23909">
          <w:rPr>
            <w:noProof/>
          </w:rPr>
          <w:t>1</w:t>
        </w:r>
      </w:fldSimple>
      <w:r>
        <w:t xml:space="preserve">. </w:t>
      </w:r>
      <w:sdt>
        <w:sdtPr>
          <w:id w:val="-595317094"/>
          <w:placeholder>
            <w:docPart w:val="A8FE80AB6FEA9947879F8281FF817545"/>
          </w:placeholder>
          <w:temporary/>
          <w:showingPlcHdr/>
        </w:sdtPr>
        <w:sdtContent>
          <w:r w:rsidRPr="005A0F74">
            <w:rPr>
              <w:rStyle w:val="af2"/>
            </w:rPr>
            <w:t>This is a caption for the table. It should be less than three sentences</w:t>
          </w:r>
          <w:r w:rsidRPr="004C2C04">
            <w:rPr>
              <w:rStyle w:val="af2"/>
            </w:rPr>
            <w:t>.</w:t>
          </w:r>
        </w:sdtContent>
      </w:sdt>
      <w:bookmarkEnd w:id="122"/>
      <w:bookmarkEnd w:id="123"/>
    </w:p>
    <w:tbl>
      <w:tblPr>
        <w:tblStyle w:val="34"/>
        <w:tblW w:w="5000" w:type="pct"/>
        <w:tblLayout w:type="fixed"/>
        <w:tblLook w:val="0260" w:firstRow="1" w:lastRow="1" w:firstColumn="0" w:lastColumn="0" w:noHBand="1" w:noVBand="0"/>
      </w:tblPr>
      <w:tblGrid>
        <w:gridCol w:w="2136"/>
        <w:gridCol w:w="4148"/>
        <w:gridCol w:w="3452"/>
      </w:tblGrid>
      <w:tr w:rsidR="00E8516B" w:rsidRPr="00A810D6" w14:paraId="6AFEAA70" w14:textId="77777777" w:rsidTr="00E439C3">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097" w:type="pct"/>
          </w:tcPr>
          <w:p w14:paraId="02F77E4A" w14:textId="77777777" w:rsidR="00E8516B" w:rsidRPr="00A810D6" w:rsidRDefault="00BE28E8" w:rsidP="0023699B">
            <w:r w:rsidRPr="00A810D6">
              <w:t>COLUMN HEADING</w:t>
            </w:r>
          </w:p>
        </w:tc>
        <w:tc>
          <w:tcPr>
            <w:tcW w:w="2130" w:type="pct"/>
          </w:tcPr>
          <w:p w14:paraId="6BB49022" w14:textId="77777777" w:rsidR="00E8516B" w:rsidRPr="00A810D6" w:rsidRDefault="00503540" w:rsidP="0023699B">
            <w:pPr>
              <w:cnfStyle w:val="100000000000" w:firstRow="1" w:lastRow="0" w:firstColumn="0" w:lastColumn="0" w:oddVBand="0" w:evenVBand="0" w:oddHBand="0" w:evenHBand="0" w:firstRowFirstColumn="0" w:firstRowLastColumn="0" w:lastRowFirstColumn="0" w:lastRowLastColumn="0"/>
            </w:pPr>
            <w:r w:rsidRPr="00A810D6">
              <w:t>Column Heading</w:t>
            </w:r>
          </w:p>
        </w:tc>
        <w:tc>
          <w:tcPr>
            <w:cnfStyle w:val="000010000000" w:firstRow="0" w:lastRow="0" w:firstColumn="0" w:lastColumn="0" w:oddVBand="1" w:evenVBand="0" w:oddHBand="0" w:evenHBand="0" w:firstRowFirstColumn="0" w:firstRowLastColumn="0" w:lastRowFirstColumn="0" w:lastRowLastColumn="0"/>
            <w:tcW w:w="1773" w:type="pct"/>
          </w:tcPr>
          <w:p w14:paraId="090A4B7D" w14:textId="77777777" w:rsidR="00E8516B" w:rsidRPr="00A810D6" w:rsidRDefault="00503540" w:rsidP="0023699B">
            <w:r w:rsidRPr="00A810D6">
              <w:t>Column heading</w:t>
            </w:r>
          </w:p>
        </w:tc>
      </w:tr>
      <w:tr w:rsidR="00E8516B" w:rsidRPr="00A810D6" w14:paraId="4A47E2BA" w14:textId="77777777" w:rsidTr="00E439C3">
        <w:tc>
          <w:tcPr>
            <w:cnfStyle w:val="000010000000" w:firstRow="0" w:lastRow="0" w:firstColumn="0" w:lastColumn="0" w:oddVBand="1" w:evenVBand="0" w:oddHBand="0" w:evenHBand="0" w:firstRowFirstColumn="0" w:firstRowLastColumn="0" w:lastRowFirstColumn="0" w:lastRowLastColumn="0"/>
            <w:tcW w:w="1097" w:type="pct"/>
          </w:tcPr>
          <w:p w14:paraId="46DD7516" w14:textId="77777777" w:rsidR="00E8516B" w:rsidRPr="00902C0C" w:rsidRDefault="00E8516B" w:rsidP="0023699B">
            <w:pPr>
              <w:rPr>
                <w:rStyle w:val="Tableheadingcharacter"/>
              </w:rPr>
            </w:pPr>
            <w:r w:rsidRPr="00902C0C">
              <w:rPr>
                <w:rStyle w:val="Tableheadingcharacter"/>
              </w:rPr>
              <w:t>Heading if needed</w:t>
            </w:r>
          </w:p>
          <w:p w14:paraId="38E1A422" w14:textId="77777777" w:rsidR="00E8516B" w:rsidRPr="00A810D6" w:rsidRDefault="00E8516B" w:rsidP="0023699B">
            <w:r w:rsidRPr="00A810D6">
              <w:t xml:space="preserve">Table row body copy Lorem ipsum dolor sit amet, consectetuer adipiscing elit. Maecenas porttitor congue massa. </w:t>
            </w:r>
          </w:p>
        </w:tc>
        <w:tc>
          <w:tcPr>
            <w:tcW w:w="2130" w:type="pct"/>
          </w:tcPr>
          <w:p w14:paraId="43628FB5" w14:textId="77777777" w:rsidR="00E8516B" w:rsidRPr="00001A1E" w:rsidRDefault="00E8516B" w:rsidP="0023699B">
            <w:pPr>
              <w:cnfStyle w:val="000000000000" w:firstRow="0" w:lastRow="0" w:firstColumn="0" w:lastColumn="0" w:oddVBand="0" w:evenVBand="0" w:oddHBand="0" w:evenHBand="0" w:firstRowFirstColumn="0" w:firstRowLastColumn="0" w:lastRowFirstColumn="0" w:lastRowLastColumn="0"/>
              <w:rPr>
                <w:rStyle w:val="Tableheadingcharacter"/>
              </w:rPr>
            </w:pPr>
            <w:r w:rsidRPr="00001A1E">
              <w:rPr>
                <w:rStyle w:val="Tableheadingcharacter"/>
              </w:rPr>
              <w:t>Heading if needed</w:t>
            </w:r>
          </w:p>
          <w:p w14:paraId="372FE70D" w14:textId="77777777" w:rsidR="00E8516B" w:rsidRPr="00A810D6" w:rsidRDefault="00E8516B" w:rsidP="005F6977">
            <w:pPr>
              <w:cnfStyle w:val="000000000000" w:firstRow="0" w:lastRow="0" w:firstColumn="0" w:lastColumn="0" w:oddVBand="0" w:evenVBand="0" w:oddHBand="0" w:evenHBand="0" w:firstRowFirstColumn="0" w:firstRowLastColumn="0" w:lastRowFirstColumn="0" w:lastRowLastColumn="0"/>
            </w:pPr>
            <w:r w:rsidRPr="00A810D6">
              <w:t>Paragraph in a table that is lengthy and long and goes on for multiple lines.</w:t>
            </w:r>
          </w:p>
          <w:p w14:paraId="43BF9E76" w14:textId="77777777" w:rsidR="00E8516B" w:rsidRPr="005A0F74" w:rsidRDefault="00E8516B" w:rsidP="005A0F74">
            <w:pPr>
              <w:pStyle w:val="Tableheading"/>
              <w:cnfStyle w:val="000000000000" w:firstRow="0" w:lastRow="0" w:firstColumn="0" w:lastColumn="0" w:oddVBand="0" w:evenVBand="0" w:oddHBand="0" w:evenHBand="0" w:firstRowFirstColumn="0" w:firstRowLastColumn="0" w:lastRowFirstColumn="0" w:lastRowLastColumn="0"/>
            </w:pPr>
            <w:r w:rsidRPr="005A0F74">
              <w:t>Heading if needed</w:t>
            </w:r>
          </w:p>
          <w:p w14:paraId="292EEC4F" w14:textId="77777777" w:rsidR="00E8516B" w:rsidRPr="00A810D6" w:rsidRDefault="00E8516B" w:rsidP="0023699B">
            <w:pPr>
              <w:cnfStyle w:val="000000000000" w:firstRow="0" w:lastRow="0" w:firstColumn="0" w:lastColumn="0" w:oddVBand="0" w:evenVBand="0" w:oddHBand="0" w:evenHBand="0" w:firstRowFirstColumn="0" w:firstRowLastColumn="0" w:lastRowFirstColumn="0" w:lastRowLastColumn="0"/>
            </w:pPr>
            <w:r w:rsidRPr="00A810D6">
              <w:t>Additional table body text followed by a numbered list:</w:t>
            </w:r>
          </w:p>
          <w:p w14:paraId="082C6B91" w14:textId="77777777" w:rsidR="00E8516B" w:rsidRPr="0004431E" w:rsidRDefault="00E8516B" w:rsidP="00B677A9">
            <w:pPr>
              <w:pStyle w:val="a"/>
              <w:cnfStyle w:val="000000000000" w:firstRow="0" w:lastRow="0" w:firstColumn="0" w:lastColumn="0" w:oddVBand="0" w:evenVBand="0" w:oddHBand="0" w:evenHBand="0" w:firstRowFirstColumn="0" w:firstRowLastColumn="0" w:lastRowFirstColumn="0" w:lastRowLastColumn="0"/>
            </w:pPr>
            <w:r w:rsidRPr="0004431E">
              <w:t>Numbered list that is longer than usual multiple lines.</w:t>
            </w:r>
          </w:p>
          <w:p w14:paraId="2B275D7D" w14:textId="77777777" w:rsidR="00E8516B" w:rsidRPr="00A810D6" w:rsidRDefault="00E8516B" w:rsidP="00B677A9">
            <w:pPr>
              <w:pStyle w:val="a"/>
              <w:cnfStyle w:val="000000000000" w:firstRow="0" w:lastRow="0" w:firstColumn="0" w:lastColumn="0" w:oddVBand="0" w:evenVBand="0" w:oddHBand="0" w:evenHBand="0" w:firstRowFirstColumn="0" w:firstRowLastColumn="0" w:lastRowFirstColumn="0" w:lastRowLastColumn="0"/>
            </w:pPr>
            <w:r w:rsidRPr="00A810D6">
              <w:t>Numbered list</w:t>
            </w:r>
          </w:p>
        </w:tc>
        <w:tc>
          <w:tcPr>
            <w:cnfStyle w:val="000010000000" w:firstRow="0" w:lastRow="0" w:firstColumn="0" w:lastColumn="0" w:oddVBand="1" w:evenVBand="0" w:oddHBand="0" w:evenHBand="0" w:firstRowFirstColumn="0" w:firstRowLastColumn="0" w:lastRowFirstColumn="0" w:lastRowLastColumn="0"/>
            <w:tcW w:w="1773" w:type="pct"/>
          </w:tcPr>
          <w:p w14:paraId="203A46A6" w14:textId="77777777" w:rsidR="00E8516B" w:rsidRPr="00A810D6" w:rsidRDefault="00E8516B" w:rsidP="0023699B">
            <w:r w:rsidRPr="00A810D6">
              <w:t>Table Body followed by a bulleted list:</w:t>
            </w:r>
          </w:p>
          <w:p w14:paraId="76B517A8" w14:textId="77777777" w:rsidR="00E8516B" w:rsidRPr="00A810D6" w:rsidRDefault="00E8516B">
            <w:pPr>
              <w:pStyle w:val="Normalbullet"/>
              <w:numPr>
                <w:ilvl w:val="0"/>
                <w:numId w:val="1"/>
              </w:numPr>
              <w:spacing w:before="50"/>
            </w:pPr>
            <w:r w:rsidRPr="00A810D6">
              <w:t>Body bullet that is longer than usual and is going on multiple lines.</w:t>
            </w:r>
          </w:p>
          <w:p w14:paraId="1C598191" w14:textId="77777777" w:rsidR="00E8516B" w:rsidRPr="00A810D6" w:rsidRDefault="00E8516B">
            <w:pPr>
              <w:pStyle w:val="Normalbullet"/>
              <w:numPr>
                <w:ilvl w:val="0"/>
                <w:numId w:val="1"/>
              </w:numPr>
              <w:spacing w:before="50"/>
            </w:pPr>
            <w:r w:rsidRPr="00A810D6">
              <w:t>Body bullet that is longer than usual and is going on multiple lines.</w:t>
            </w:r>
          </w:p>
          <w:p w14:paraId="30CC62FB" w14:textId="77777777" w:rsidR="00E8516B" w:rsidRPr="00A810D6" w:rsidRDefault="00E8516B" w:rsidP="0023699B">
            <w:r w:rsidRPr="00A810D6">
              <w:t>Table Body followed by a bulleted list:</w:t>
            </w:r>
          </w:p>
          <w:p w14:paraId="2BFDFFB7" w14:textId="77777777" w:rsidR="00E8516B" w:rsidRPr="00A810D6" w:rsidRDefault="00E8516B">
            <w:pPr>
              <w:pStyle w:val="Normalbullet"/>
              <w:numPr>
                <w:ilvl w:val="0"/>
                <w:numId w:val="1"/>
              </w:numPr>
              <w:spacing w:before="50"/>
            </w:pPr>
            <w:r w:rsidRPr="00A810D6">
              <w:t>Body bullet that is longer than usual and is going on multiple lines.</w:t>
            </w:r>
          </w:p>
        </w:tc>
      </w:tr>
      <w:tr w:rsidR="00E8516B" w:rsidRPr="00A810D6" w14:paraId="6FDFC02B" w14:textId="77777777" w:rsidTr="00E439C3">
        <w:tc>
          <w:tcPr>
            <w:cnfStyle w:val="000010000000" w:firstRow="0" w:lastRow="0" w:firstColumn="0" w:lastColumn="0" w:oddVBand="1" w:evenVBand="0" w:oddHBand="0" w:evenHBand="0" w:firstRowFirstColumn="0" w:firstRowLastColumn="0" w:lastRowFirstColumn="0" w:lastRowLastColumn="0"/>
            <w:tcW w:w="1097" w:type="pct"/>
          </w:tcPr>
          <w:p w14:paraId="42D1CBD7" w14:textId="77777777" w:rsidR="00E8516B" w:rsidRPr="00A810D6" w:rsidRDefault="00E8516B" w:rsidP="0023699B">
            <w:r w:rsidRPr="00A810D6">
              <w:t>Table Row Title</w:t>
            </w:r>
          </w:p>
        </w:tc>
        <w:tc>
          <w:tcPr>
            <w:tcW w:w="2130" w:type="pct"/>
          </w:tcPr>
          <w:p w14:paraId="0585E1E2" w14:textId="77777777" w:rsidR="00E8516B" w:rsidRPr="00A810D6" w:rsidRDefault="00E8516B" w:rsidP="0023699B">
            <w:pPr>
              <w:cnfStyle w:val="000000000000" w:firstRow="0" w:lastRow="0" w:firstColumn="0" w:lastColumn="0" w:oddVBand="0" w:evenVBand="0" w:oddHBand="0" w:evenHBand="0" w:firstRowFirstColumn="0" w:firstRowLastColumn="0" w:lastRowFirstColumn="0" w:lastRowLastColumn="0"/>
            </w:pPr>
            <w:r w:rsidRPr="00A810D6">
              <w:t>Table Body</w:t>
            </w:r>
          </w:p>
        </w:tc>
        <w:tc>
          <w:tcPr>
            <w:cnfStyle w:val="000010000000" w:firstRow="0" w:lastRow="0" w:firstColumn="0" w:lastColumn="0" w:oddVBand="1" w:evenVBand="0" w:oddHBand="0" w:evenHBand="0" w:firstRowFirstColumn="0" w:firstRowLastColumn="0" w:lastRowFirstColumn="0" w:lastRowLastColumn="0"/>
            <w:tcW w:w="1773" w:type="pct"/>
          </w:tcPr>
          <w:p w14:paraId="7C37485B" w14:textId="77777777" w:rsidR="00E8516B" w:rsidRPr="00A810D6" w:rsidRDefault="00E8516B" w:rsidP="0023699B">
            <w:r w:rsidRPr="00A810D6">
              <w:t>Table Body</w:t>
            </w:r>
          </w:p>
        </w:tc>
      </w:tr>
      <w:tr w:rsidR="00E8516B" w:rsidRPr="00A810D6" w14:paraId="6F4A4CBF" w14:textId="77777777" w:rsidTr="00E439C3">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7" w:type="pct"/>
          </w:tcPr>
          <w:p w14:paraId="75DC2E39" w14:textId="77777777" w:rsidR="00E8516B" w:rsidRPr="00A810D6" w:rsidRDefault="00E8516B" w:rsidP="0023699B">
            <w:r w:rsidRPr="00A810D6">
              <w:t>Total Row</w:t>
            </w:r>
          </w:p>
        </w:tc>
        <w:tc>
          <w:tcPr>
            <w:tcW w:w="2130" w:type="pct"/>
          </w:tcPr>
          <w:p w14:paraId="1AE6439C" w14:textId="77777777" w:rsidR="00E8516B" w:rsidRPr="00A810D6" w:rsidRDefault="00E8516B" w:rsidP="0023699B">
            <w:pPr>
              <w:cnfStyle w:val="010000000000" w:firstRow="0" w:lastRow="1" w:firstColumn="0" w:lastColumn="0" w:oddVBand="0" w:evenVBand="0" w:oddHBand="0" w:evenHBand="0" w:firstRowFirstColumn="0" w:firstRowLastColumn="0" w:lastRowFirstColumn="0" w:lastRowLastColumn="0"/>
            </w:pPr>
            <w:r w:rsidRPr="00A810D6">
              <w:t>Total Row Text</w:t>
            </w:r>
          </w:p>
        </w:tc>
        <w:tc>
          <w:tcPr>
            <w:cnfStyle w:val="000010000000" w:firstRow="0" w:lastRow="0" w:firstColumn="0" w:lastColumn="0" w:oddVBand="1" w:evenVBand="0" w:oddHBand="0" w:evenHBand="0" w:firstRowFirstColumn="0" w:firstRowLastColumn="0" w:lastRowFirstColumn="0" w:lastRowLastColumn="0"/>
            <w:tcW w:w="1773" w:type="pct"/>
          </w:tcPr>
          <w:p w14:paraId="0EBC77BD" w14:textId="77777777" w:rsidR="00E8516B" w:rsidRPr="00A810D6" w:rsidRDefault="00E8516B" w:rsidP="0023699B">
            <w:r w:rsidRPr="00A810D6">
              <w:t>Total Row Text</w:t>
            </w:r>
          </w:p>
        </w:tc>
      </w:tr>
    </w:tbl>
    <w:p w14:paraId="106F3958" w14:textId="77777777" w:rsidR="00593CF7" w:rsidRDefault="00593CF7">
      <w:r>
        <w:br w:type="page"/>
      </w:r>
    </w:p>
    <w:p w14:paraId="15F7A57C" w14:textId="77777777" w:rsidR="00BA4521" w:rsidRDefault="009674E3" w:rsidP="0037760E">
      <w:pPr>
        <w:pStyle w:val="1"/>
      </w:pPr>
      <w:bookmarkStart w:id="124" w:name="_Toc127182448"/>
      <w:bookmarkStart w:id="125" w:name="_Toc129274976"/>
      <w:r>
        <w:lastRenderedPageBreak/>
        <w:t xml:space="preserve">Appendix </w:t>
      </w:r>
      <w:sdt>
        <w:sdtPr>
          <w:id w:val="-1564707373"/>
          <w:placeholder>
            <w:docPart w:val="22032D0569CAE440925D6A4A150CC84B"/>
          </w:placeholder>
          <w:temporary/>
          <w:showingPlcHdr/>
        </w:sdtPr>
        <w:sdtContent>
          <w:r w:rsidR="00F431A3">
            <w:rPr>
              <w:rStyle w:val="af2"/>
            </w:rPr>
            <w:t>[X]</w:t>
          </w:r>
        </w:sdtContent>
      </w:sdt>
      <w:r>
        <w:t xml:space="preserve">: </w:t>
      </w:r>
      <w:sdt>
        <w:sdtPr>
          <w:id w:val="-1605108586"/>
          <w:placeholder>
            <w:docPart w:val="D0D090818471C94E9064DACAAFEAD8B4"/>
          </w:placeholder>
          <w:temporary/>
          <w:showingPlcHdr/>
        </w:sdtPr>
        <w:sdtContent>
          <w:r w:rsidR="00F431A3">
            <w:rPr>
              <w:rStyle w:val="af2"/>
            </w:rPr>
            <w:t>[C</w:t>
          </w:r>
          <w:r w:rsidRPr="00CF1C42">
            <w:rPr>
              <w:rStyle w:val="af2"/>
            </w:rPr>
            <w:t>lick or tap here to enter text</w:t>
          </w:r>
          <w:r w:rsidR="00F431A3">
            <w:rPr>
              <w:rStyle w:val="af2"/>
            </w:rPr>
            <w:t>]</w:t>
          </w:r>
        </w:sdtContent>
      </w:sdt>
      <w:bookmarkEnd w:id="124"/>
      <w:bookmarkEnd w:id="125"/>
    </w:p>
    <w:p w14:paraId="58944895" w14:textId="77777777" w:rsidR="009674E3" w:rsidRDefault="009674E3" w:rsidP="009674E3">
      <w:pPr>
        <w:pStyle w:val="af9"/>
      </w:pPr>
      <w:bookmarkStart w:id="126" w:name="_Toc127182449"/>
      <w:bookmarkStart w:id="127" w:name="_Toc127182562"/>
      <w:bookmarkStart w:id="128" w:name="_Toc129274983"/>
      <w:bookmarkStart w:id="129" w:name="_Toc129274987"/>
      <w:r>
        <w:t xml:space="preserve">Table </w:t>
      </w:r>
      <w:fldSimple w:instr=" SEQ Table \* ARABIC ">
        <w:r w:rsidR="00F23909">
          <w:rPr>
            <w:noProof/>
          </w:rPr>
          <w:t>2</w:t>
        </w:r>
      </w:fldSimple>
      <w:r>
        <w:t>.</w:t>
      </w:r>
      <w:r w:rsidR="00643CC0">
        <w:t xml:space="preserve"> </w:t>
      </w:r>
      <w:sdt>
        <w:sdtPr>
          <w:id w:val="-1120682105"/>
          <w:placeholder>
            <w:docPart w:val="B6DAEB4E931C63478F64A0631E83D442"/>
          </w:placeholder>
          <w:showingPlcHdr/>
        </w:sdtPr>
        <w:sdtContent>
          <w:r w:rsidR="00643CC0">
            <w:rPr>
              <w:rStyle w:val="af2"/>
            </w:rPr>
            <w:t>Sample of data in chart to assist the visually impaired</w:t>
          </w:r>
        </w:sdtContent>
      </w:sdt>
      <w:r w:rsidRPr="00827831">
        <w:t>.</w:t>
      </w:r>
      <w:bookmarkEnd w:id="126"/>
      <w:bookmarkEnd w:id="127"/>
      <w:bookmarkEnd w:id="128"/>
      <w:bookmarkEnd w:id="129"/>
    </w:p>
    <w:tbl>
      <w:tblPr>
        <w:tblStyle w:val="34"/>
        <w:tblW w:w="5000" w:type="pct"/>
        <w:tblLook w:val="0020" w:firstRow="1" w:lastRow="0" w:firstColumn="0" w:lastColumn="0" w:noHBand="0" w:noVBand="0"/>
      </w:tblPr>
      <w:tblGrid>
        <w:gridCol w:w="1823"/>
        <w:gridCol w:w="7913"/>
      </w:tblGrid>
      <w:tr w:rsidR="009674E3" w:rsidRPr="00714B31" w14:paraId="266003FA" w14:textId="77777777" w:rsidTr="00714B31">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noWrap/>
            <w:hideMark/>
          </w:tcPr>
          <w:p w14:paraId="4BB1615B" w14:textId="77777777" w:rsidR="009674E3" w:rsidRPr="009674E3" w:rsidRDefault="009674E3" w:rsidP="00714B31"/>
        </w:tc>
        <w:tc>
          <w:tcPr>
            <w:tcW w:w="4064" w:type="pct"/>
            <w:noWrap/>
            <w:hideMark/>
          </w:tcPr>
          <w:p w14:paraId="6EF0C91B" w14:textId="77777777" w:rsidR="009674E3" w:rsidRPr="009674E3" w:rsidRDefault="009674E3" w:rsidP="00714B31">
            <w:pPr>
              <w:cnfStyle w:val="100000000000" w:firstRow="1" w:lastRow="0" w:firstColumn="0" w:lastColumn="0" w:oddVBand="0" w:evenVBand="0" w:oddHBand="0" w:evenHBand="0" w:firstRowFirstColumn="0" w:firstRowLastColumn="0" w:lastRowFirstColumn="0" w:lastRowLastColumn="0"/>
            </w:pPr>
            <w:r w:rsidRPr="009674E3">
              <w:t>Sales</w:t>
            </w:r>
          </w:p>
        </w:tc>
      </w:tr>
      <w:tr w:rsidR="009674E3" w:rsidRPr="00714B31" w14:paraId="7D38CF44" w14:textId="77777777" w:rsidTr="00714B31">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noWrap/>
            <w:hideMark/>
          </w:tcPr>
          <w:p w14:paraId="4C854857" w14:textId="77777777" w:rsidR="009674E3" w:rsidRPr="009674E3" w:rsidRDefault="009674E3" w:rsidP="00714B31">
            <w:r w:rsidRPr="009674E3">
              <w:t>Decorative texture</w:t>
            </w:r>
          </w:p>
        </w:tc>
        <w:tc>
          <w:tcPr>
            <w:tcW w:w="4064" w:type="pct"/>
            <w:noWrap/>
            <w:hideMark/>
          </w:tcPr>
          <w:p w14:paraId="30350620" w14:textId="77777777" w:rsidR="009674E3" w:rsidRPr="009674E3" w:rsidRDefault="009674E3" w:rsidP="00714B31">
            <w:pPr>
              <w:cnfStyle w:val="000000100000" w:firstRow="0" w:lastRow="0" w:firstColumn="0" w:lastColumn="0" w:oddVBand="0" w:evenVBand="0" w:oddHBand="1" w:evenHBand="0" w:firstRowFirstColumn="0" w:firstRowLastColumn="0" w:lastRowFirstColumn="0" w:lastRowLastColumn="0"/>
            </w:pPr>
            <w:r w:rsidRPr="009674E3">
              <w:t>70%</w:t>
            </w:r>
          </w:p>
        </w:tc>
      </w:tr>
      <w:tr w:rsidR="009674E3" w:rsidRPr="00714B31" w14:paraId="53E1C992" w14:textId="77777777" w:rsidTr="00714B31">
        <w:trPr>
          <w:trHeight w:val="300"/>
        </w:trPr>
        <w:tc>
          <w:tcPr>
            <w:cnfStyle w:val="000010000000" w:firstRow="0" w:lastRow="0" w:firstColumn="0" w:lastColumn="0" w:oddVBand="1" w:evenVBand="0" w:oddHBand="0" w:evenHBand="0" w:firstRowFirstColumn="0" w:firstRowLastColumn="0" w:lastRowFirstColumn="0" w:lastRowLastColumn="0"/>
            <w:tcW w:w="936" w:type="pct"/>
            <w:noWrap/>
            <w:hideMark/>
          </w:tcPr>
          <w:p w14:paraId="07745526" w14:textId="77777777" w:rsidR="009674E3" w:rsidRPr="009674E3" w:rsidRDefault="009674E3" w:rsidP="00714B31">
            <w:r w:rsidRPr="009674E3">
              <w:t>Bark</w:t>
            </w:r>
          </w:p>
        </w:tc>
        <w:tc>
          <w:tcPr>
            <w:tcW w:w="4064" w:type="pct"/>
            <w:noWrap/>
            <w:hideMark/>
          </w:tcPr>
          <w:p w14:paraId="14F3466F" w14:textId="77777777" w:rsidR="009674E3" w:rsidRPr="009674E3" w:rsidRDefault="009674E3" w:rsidP="00714B31">
            <w:pPr>
              <w:cnfStyle w:val="000000000000" w:firstRow="0" w:lastRow="0" w:firstColumn="0" w:lastColumn="0" w:oddVBand="0" w:evenVBand="0" w:oddHBand="0" w:evenHBand="0" w:firstRowFirstColumn="0" w:firstRowLastColumn="0" w:lastRowFirstColumn="0" w:lastRowLastColumn="0"/>
            </w:pPr>
            <w:r w:rsidRPr="009674E3">
              <w:t>30%</w:t>
            </w:r>
          </w:p>
        </w:tc>
      </w:tr>
    </w:tbl>
    <w:p w14:paraId="17FEB730" w14:textId="77777777" w:rsidR="00643CC0" w:rsidRDefault="00643CC0" w:rsidP="00643CC0">
      <w:pPr>
        <w:pStyle w:val="af9"/>
      </w:pPr>
      <w:bookmarkStart w:id="130" w:name="_Toc127182450"/>
      <w:bookmarkStart w:id="131" w:name="_Toc127182563"/>
      <w:bookmarkStart w:id="132" w:name="_Toc129274984"/>
      <w:bookmarkStart w:id="133" w:name="_Toc129274988"/>
      <w:r>
        <w:t xml:space="preserve">Table </w:t>
      </w:r>
      <w:fldSimple w:instr=" SEQ Table \* ARABIC ">
        <w:r w:rsidR="00F23909">
          <w:rPr>
            <w:noProof/>
          </w:rPr>
          <w:t>3</w:t>
        </w:r>
      </w:fldSimple>
      <w:r>
        <w:t xml:space="preserve">. </w:t>
      </w:r>
      <w:sdt>
        <w:sdtPr>
          <w:id w:val="-416944943"/>
          <w:placeholder>
            <w:docPart w:val="6F4182171E180C429726558E1F475791"/>
          </w:placeholder>
          <w:showingPlcHdr/>
        </w:sdtPr>
        <w:sdtContent>
          <w:r>
            <w:rPr>
              <w:rStyle w:val="af2"/>
            </w:rPr>
            <w:t>Sample of data in chart to assist the visually impaired</w:t>
          </w:r>
        </w:sdtContent>
      </w:sdt>
      <w:r w:rsidRPr="00827831">
        <w:t>.</w:t>
      </w:r>
      <w:bookmarkEnd w:id="130"/>
      <w:bookmarkEnd w:id="131"/>
      <w:bookmarkEnd w:id="132"/>
      <w:bookmarkEnd w:id="133"/>
    </w:p>
    <w:tbl>
      <w:tblPr>
        <w:tblStyle w:val="34"/>
        <w:tblW w:w="5000" w:type="pct"/>
        <w:tblLook w:val="0020" w:firstRow="1" w:lastRow="0" w:firstColumn="0" w:lastColumn="0" w:noHBand="0" w:noVBand="0"/>
      </w:tblPr>
      <w:tblGrid>
        <w:gridCol w:w="1823"/>
        <w:gridCol w:w="7913"/>
      </w:tblGrid>
      <w:tr w:rsidR="00714B31" w:rsidRPr="00714B31" w14:paraId="07ED6B7A" w14:textId="77777777" w:rsidTr="00714B31">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21C67B6A" w14:textId="77777777" w:rsidR="00714B31" w:rsidRPr="00714B31" w:rsidRDefault="00714B31" w:rsidP="00643FCC"/>
        </w:tc>
        <w:tc>
          <w:tcPr>
            <w:tcW w:w="4064" w:type="pct"/>
            <w:vAlign w:val="bottom"/>
          </w:tcPr>
          <w:p w14:paraId="56795637" w14:textId="77777777" w:rsidR="00714B31" w:rsidRPr="00714B31" w:rsidRDefault="00714B31" w:rsidP="00643FCC">
            <w:pPr>
              <w:cnfStyle w:val="100000000000" w:firstRow="1" w:lastRow="0" w:firstColumn="0" w:lastColumn="0" w:oddVBand="0" w:evenVBand="0" w:oddHBand="0" w:evenHBand="0" w:firstRowFirstColumn="0" w:firstRowLastColumn="0" w:lastRowFirstColumn="0" w:lastRowLastColumn="0"/>
            </w:pPr>
            <w:r w:rsidRPr="00714B31">
              <w:t>Sales</w:t>
            </w:r>
          </w:p>
        </w:tc>
      </w:tr>
      <w:tr w:rsidR="00714B31" w:rsidRPr="00714B31" w14:paraId="3618834D" w14:textId="77777777" w:rsidTr="00714B31">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3A40E596" w14:textId="77777777" w:rsidR="00714B31" w:rsidRPr="00714B31" w:rsidRDefault="00714B31" w:rsidP="00643FCC">
            <w:r w:rsidRPr="00714B31">
              <w:t>Accent 1</w:t>
            </w:r>
          </w:p>
        </w:tc>
        <w:tc>
          <w:tcPr>
            <w:tcW w:w="4064" w:type="pct"/>
            <w:vAlign w:val="bottom"/>
          </w:tcPr>
          <w:p w14:paraId="66B48328" w14:textId="77777777" w:rsidR="00714B31" w:rsidRPr="00714B31" w:rsidRDefault="00714B31" w:rsidP="00643FCC">
            <w:pPr>
              <w:cnfStyle w:val="000000100000" w:firstRow="0" w:lastRow="0" w:firstColumn="0" w:lastColumn="0" w:oddVBand="0" w:evenVBand="0" w:oddHBand="1" w:evenHBand="0" w:firstRowFirstColumn="0" w:firstRowLastColumn="0" w:lastRowFirstColumn="0" w:lastRowLastColumn="0"/>
            </w:pPr>
            <w:r w:rsidRPr="00714B31">
              <w:t>13.33</w:t>
            </w:r>
          </w:p>
        </w:tc>
      </w:tr>
      <w:tr w:rsidR="00714B31" w:rsidRPr="00714B31" w14:paraId="2841F665" w14:textId="77777777" w:rsidTr="00714B31">
        <w:trPr>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6571FEC8" w14:textId="77777777" w:rsidR="00714B31" w:rsidRPr="00714B31" w:rsidRDefault="00714B31" w:rsidP="00643FCC">
            <w:r w:rsidRPr="00714B31">
              <w:t>Accent 2</w:t>
            </w:r>
          </w:p>
        </w:tc>
        <w:tc>
          <w:tcPr>
            <w:tcW w:w="4064" w:type="pct"/>
            <w:vAlign w:val="bottom"/>
          </w:tcPr>
          <w:p w14:paraId="61482861" w14:textId="77777777" w:rsidR="00714B31" w:rsidRPr="00714B31" w:rsidRDefault="00714B31" w:rsidP="00643FCC">
            <w:pPr>
              <w:cnfStyle w:val="000000000000" w:firstRow="0" w:lastRow="0" w:firstColumn="0" w:lastColumn="0" w:oddVBand="0" w:evenVBand="0" w:oddHBand="0" w:evenHBand="0" w:firstRowFirstColumn="0" w:firstRowLastColumn="0" w:lastRowFirstColumn="0" w:lastRowLastColumn="0"/>
            </w:pPr>
            <w:r w:rsidRPr="00714B31">
              <w:t>13.33</w:t>
            </w:r>
          </w:p>
        </w:tc>
      </w:tr>
      <w:tr w:rsidR="00714B31" w:rsidRPr="00714B31" w14:paraId="429DC19C" w14:textId="77777777" w:rsidTr="00714B31">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05963C6A" w14:textId="77777777" w:rsidR="00714B31" w:rsidRPr="00714B31" w:rsidRDefault="00714B31" w:rsidP="00643FCC">
            <w:r w:rsidRPr="00714B31">
              <w:t>Accent 3</w:t>
            </w:r>
          </w:p>
        </w:tc>
        <w:tc>
          <w:tcPr>
            <w:tcW w:w="4064" w:type="pct"/>
            <w:vAlign w:val="bottom"/>
          </w:tcPr>
          <w:p w14:paraId="6F985911" w14:textId="77777777" w:rsidR="00714B31" w:rsidRPr="00714B31" w:rsidRDefault="00714B31" w:rsidP="00643FCC">
            <w:pPr>
              <w:cnfStyle w:val="000000100000" w:firstRow="0" w:lastRow="0" w:firstColumn="0" w:lastColumn="0" w:oddVBand="0" w:evenVBand="0" w:oddHBand="1" w:evenHBand="0" w:firstRowFirstColumn="0" w:firstRowLastColumn="0" w:lastRowFirstColumn="0" w:lastRowLastColumn="0"/>
            </w:pPr>
            <w:r w:rsidRPr="00714B31">
              <w:t>13.33</w:t>
            </w:r>
          </w:p>
        </w:tc>
      </w:tr>
      <w:tr w:rsidR="00714B31" w:rsidRPr="00714B31" w14:paraId="422AFE6A" w14:textId="77777777" w:rsidTr="00714B31">
        <w:trPr>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39194ED2" w14:textId="77777777" w:rsidR="00714B31" w:rsidRPr="00714B31" w:rsidRDefault="00714B31" w:rsidP="00643FCC">
            <w:r w:rsidRPr="00714B31">
              <w:t>Accent 4</w:t>
            </w:r>
          </w:p>
        </w:tc>
        <w:tc>
          <w:tcPr>
            <w:tcW w:w="4064" w:type="pct"/>
            <w:vAlign w:val="bottom"/>
          </w:tcPr>
          <w:p w14:paraId="1AF19D44" w14:textId="77777777" w:rsidR="00714B31" w:rsidRPr="00714B31" w:rsidRDefault="00714B31" w:rsidP="00643FCC">
            <w:pPr>
              <w:cnfStyle w:val="000000000000" w:firstRow="0" w:lastRow="0" w:firstColumn="0" w:lastColumn="0" w:oddVBand="0" w:evenVBand="0" w:oddHBand="0" w:evenHBand="0" w:firstRowFirstColumn="0" w:firstRowLastColumn="0" w:lastRowFirstColumn="0" w:lastRowLastColumn="0"/>
            </w:pPr>
            <w:r w:rsidRPr="00714B31">
              <w:t>13.33</w:t>
            </w:r>
          </w:p>
        </w:tc>
      </w:tr>
      <w:tr w:rsidR="00714B31" w:rsidRPr="00714B31" w14:paraId="45C9DC23" w14:textId="77777777" w:rsidTr="00714B31">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066EF1A4" w14:textId="77777777" w:rsidR="00714B31" w:rsidRPr="00714B31" w:rsidRDefault="00714B31" w:rsidP="00643FCC">
            <w:r w:rsidRPr="00714B31">
              <w:t>Accent 5</w:t>
            </w:r>
          </w:p>
        </w:tc>
        <w:tc>
          <w:tcPr>
            <w:tcW w:w="4064" w:type="pct"/>
            <w:vAlign w:val="bottom"/>
          </w:tcPr>
          <w:p w14:paraId="6938DED7" w14:textId="77777777" w:rsidR="00714B31" w:rsidRPr="00714B31" w:rsidRDefault="00714B31" w:rsidP="00643FCC">
            <w:pPr>
              <w:cnfStyle w:val="000000100000" w:firstRow="0" w:lastRow="0" w:firstColumn="0" w:lastColumn="0" w:oddVBand="0" w:evenVBand="0" w:oddHBand="1" w:evenHBand="0" w:firstRowFirstColumn="0" w:firstRowLastColumn="0" w:lastRowFirstColumn="0" w:lastRowLastColumn="0"/>
            </w:pPr>
            <w:r w:rsidRPr="00714B31">
              <w:t>13.33</w:t>
            </w:r>
          </w:p>
        </w:tc>
      </w:tr>
      <w:tr w:rsidR="00714B31" w:rsidRPr="00714B31" w14:paraId="78443543" w14:textId="77777777" w:rsidTr="00714B31">
        <w:trPr>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6C0EF21F" w14:textId="77777777" w:rsidR="00714B31" w:rsidRPr="00714B31" w:rsidRDefault="00714B31" w:rsidP="00643FCC">
            <w:r w:rsidRPr="00714B31">
              <w:t>Accent 6</w:t>
            </w:r>
          </w:p>
        </w:tc>
        <w:tc>
          <w:tcPr>
            <w:tcW w:w="4064" w:type="pct"/>
            <w:vAlign w:val="bottom"/>
          </w:tcPr>
          <w:p w14:paraId="146B6D13" w14:textId="77777777" w:rsidR="00714B31" w:rsidRPr="00714B31" w:rsidRDefault="00714B31" w:rsidP="00643FCC">
            <w:pPr>
              <w:cnfStyle w:val="000000000000" w:firstRow="0" w:lastRow="0" w:firstColumn="0" w:lastColumn="0" w:oddVBand="0" w:evenVBand="0" w:oddHBand="0" w:evenHBand="0" w:firstRowFirstColumn="0" w:firstRowLastColumn="0" w:lastRowFirstColumn="0" w:lastRowLastColumn="0"/>
            </w:pPr>
            <w:r w:rsidRPr="00714B31">
              <w:t>13.33</w:t>
            </w:r>
          </w:p>
        </w:tc>
      </w:tr>
    </w:tbl>
    <w:p w14:paraId="6BBC307E" w14:textId="77777777" w:rsidR="002752F7" w:rsidRDefault="002752F7">
      <w:r>
        <w:br w:type="page"/>
      </w:r>
    </w:p>
    <w:p w14:paraId="2D9D33DB" w14:textId="77777777" w:rsidR="006B005F" w:rsidRDefault="006B005F" w:rsidP="007E586A">
      <w:pPr>
        <w:pStyle w:val="Connectwithuslastpage"/>
      </w:pPr>
    </w:p>
    <w:p w14:paraId="02DB298F" w14:textId="77777777" w:rsidR="00BA4521" w:rsidRPr="007E586A" w:rsidRDefault="00BA4521" w:rsidP="007E586A">
      <w:pPr>
        <w:pStyle w:val="Connectwithuslastpage"/>
      </w:pPr>
      <w:r w:rsidRPr="007E586A">
        <w:t>Connect with us</w:t>
      </w:r>
    </w:p>
    <w:p w14:paraId="2CD613FD" w14:textId="77777777" w:rsidR="00BA4521" w:rsidRPr="00374647" w:rsidRDefault="00BA4521" w:rsidP="00BA4521">
      <w:pPr>
        <w:pStyle w:val="Copyrightcontact"/>
      </w:pPr>
      <w:r w:rsidRPr="00374647">
        <w:t>Call +</w:t>
      </w:r>
      <w:r w:rsidRPr="00374647">
        <w:rPr>
          <w:b/>
          <w:bCs/>
        </w:rPr>
        <w:t>1.800.ORACLE1</w:t>
      </w:r>
      <w:r w:rsidRPr="00374647">
        <w:t xml:space="preserve"> or visit </w:t>
      </w:r>
      <w:r w:rsidRPr="00374647">
        <w:rPr>
          <w:b/>
          <w:bCs/>
        </w:rPr>
        <w:t>oracle.com</w:t>
      </w:r>
      <w:r w:rsidRPr="00374647">
        <w:t xml:space="preserve">. Outside North America, find your local office at: </w:t>
      </w:r>
      <w:r w:rsidRPr="00374647">
        <w:rPr>
          <w:b/>
          <w:bCs/>
        </w:rPr>
        <w:t>oracle.com/contact</w:t>
      </w:r>
      <w:r w:rsidRPr="00374647">
        <w:t>.</w:t>
      </w:r>
    </w:p>
    <w:p w14:paraId="2BC99DDE" w14:textId="77777777" w:rsidR="00BA4521" w:rsidRPr="00374647" w:rsidRDefault="0015172A" w:rsidP="00BA4521">
      <w:pPr>
        <w:pStyle w:val="CopyrightsocialURL"/>
      </w:pPr>
      <w:r>
        <w:rPr>
          <w:noProof/>
          <w14:numSpacing w14:val="default"/>
        </w:rPr>
        <w:drawing>
          <wp:anchor distT="0" distB="0" distL="114300" distR="114300" simplePos="0" relativeHeight="251657216" behindDoc="0" locked="0" layoutInCell="1" allowOverlap="1" wp14:anchorId="04289E16" wp14:editId="25455B0E">
            <wp:simplePos x="0" y="0"/>
            <wp:positionH relativeFrom="column">
              <wp:posOffset>2357</wp:posOffset>
            </wp:positionH>
            <wp:positionV relativeFrom="paragraph">
              <wp:posOffset>20023</wp:posOffset>
            </wp:positionV>
            <wp:extent cx="137133" cy="136573"/>
            <wp:effectExtent l="0" t="0" r="0" b="0"/>
            <wp:wrapNone/>
            <wp:docPr id="27" name="Blogs">
              <a:hlinkClick xmlns:a="http://schemas.openxmlformats.org/drawingml/2006/main" r:id="rId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20"/>
                      <a:extLst>
                        <a:ext uri="{C183D7F6-B498-43B3-948B-1728B52AA6E4}">
                          <adec:decorative xmlns:adec="http://schemas.microsoft.com/office/drawing/2017/decorative" val="1"/>
                        </a:ext>
                      </a:extLst>
                    </pic:cNvPr>
                    <pic:cNvPicPr>
                      <a:picLocks noChangeAspect="1"/>
                    </pic:cNvPicPr>
                  </pic:nvPicPr>
                  <pic:blipFill>
                    <a:blip r:embed="rId21">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70C2F03D" wp14:editId="0187514B">
            <wp:simplePos x="0" y="0"/>
            <wp:positionH relativeFrom="column">
              <wp:posOffset>1373681</wp:posOffset>
            </wp:positionH>
            <wp:positionV relativeFrom="paragraph">
              <wp:posOffset>16261</wp:posOffset>
            </wp:positionV>
            <wp:extent cx="137133" cy="136573"/>
            <wp:effectExtent l="0" t="0" r="0" b="0"/>
            <wp:wrapNone/>
            <wp:docPr id="28" name="Facebook">
              <a:hlinkClick xmlns:a="http://schemas.openxmlformats.org/drawingml/2006/main" r:id="rId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22"/>
                      <a:extLst>
                        <a:ext uri="{C183D7F6-B498-43B3-948B-1728B52AA6E4}">
                          <adec:decorative xmlns:adec="http://schemas.microsoft.com/office/drawing/2017/decorative" val="1"/>
                        </a:ext>
                      </a:extLst>
                    </pic:cNvPr>
                    <pic:cNvPicPr>
                      <a:picLocks noChangeAspect="1"/>
                    </pic:cNvPicPr>
                  </pic:nvPicPr>
                  <pic:blipFill>
                    <a:blip r:embed="rId23">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3F466AC2" wp14:editId="0B7A7D62">
            <wp:simplePos x="0" y="0"/>
            <wp:positionH relativeFrom="column">
              <wp:posOffset>2967896</wp:posOffset>
            </wp:positionH>
            <wp:positionV relativeFrom="paragraph">
              <wp:posOffset>16261</wp:posOffset>
            </wp:positionV>
            <wp:extent cx="137133" cy="136573"/>
            <wp:effectExtent l="0" t="0" r="0" b="0"/>
            <wp:wrapNone/>
            <wp:docPr id="29" name="Twitter">
              <a:hlinkClick xmlns:a="http://schemas.openxmlformats.org/drawingml/2006/main" r:id="rId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4"/>
                      <a:extLst>
                        <a:ext uri="{C183D7F6-B498-43B3-948B-1728B52AA6E4}">
                          <adec:decorative xmlns:adec="http://schemas.microsoft.com/office/drawing/2017/decorative" val="1"/>
                        </a:ext>
                      </a:extLst>
                    </pic:cNvPr>
                    <pic:cNvPicPr>
                      <a:picLocks noChangeAspect="1"/>
                    </pic:cNvPicPr>
                  </pic:nvPicPr>
                  <pic:blipFill>
                    <a:blip r:embed="rId25">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tab/>
        <w:t>blogs.oracle.com</w:t>
      </w:r>
      <w:r w:rsidR="00BA4521" w:rsidRPr="00374647">
        <w:tab/>
        <w:t>facebook.com/oracle</w:t>
      </w:r>
      <w:r w:rsidR="00BA4521" w:rsidRPr="00374647">
        <w:tab/>
        <w:t>twitter.com/oracle</w:t>
      </w:r>
    </w:p>
    <w:sdt>
      <w:sdtPr>
        <w:id w:val="-404232257"/>
        <w:lock w:val="sdtContentLocked"/>
        <w:placeholder>
          <w:docPart w:val="B01AC540336A2C45B7752C7B4746E1BC"/>
        </w:placeholder>
      </w:sdtPr>
      <w:sdtEndPr>
        <w:rPr>
          <w:color w:val="2C5967"/>
          <w:u w:val="single"/>
        </w:rPr>
      </w:sdtEndPr>
      <w:sdtContent>
        <w:p w14:paraId="70BA06AB" w14:textId="7777777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F23909">
            <w:rPr>
              <w:noProof/>
            </w:rPr>
            <w:t>0000</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2B9EB0BA" w14:textId="77777777" w:rsidR="00921496" w:rsidRPr="00AE7EF7" w:rsidRDefault="002B1B6C"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8A0903">
      <w:headerReference w:type="default" r:id="rId26"/>
      <w:footerReference w:type="default" r:id="rId27"/>
      <w:headerReference w:type="first" r:id="rId28"/>
      <w:footerReference w:type="first" r:id="rId29"/>
      <w:pgSz w:w="11906" w:h="16838" w:code="9"/>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7B5F" w14:textId="77777777" w:rsidR="00A8169C" w:rsidRDefault="00A8169C" w:rsidP="00FD7E8E">
      <w:pPr>
        <w:spacing w:after="0" w:line="240" w:lineRule="auto"/>
      </w:pPr>
      <w:r>
        <w:separator/>
      </w:r>
    </w:p>
  </w:endnote>
  <w:endnote w:type="continuationSeparator" w:id="0">
    <w:p w14:paraId="7DD60F41" w14:textId="77777777" w:rsidR="00A8169C" w:rsidRDefault="00A8169C"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Oracle Sans">
    <w:panose1 w:val="020B0604020202020204"/>
    <w:charset w:val="00"/>
    <w:family w:val="swiss"/>
    <w:pitch w:val="variable"/>
    <w:sig w:usb0="A10006EF" w:usb1="400060FB" w:usb2="00000000" w:usb3="00000000" w:csb0="0000001F" w:csb1="00000000"/>
  </w:font>
  <w:font w:name="Wingdings 2">
    <w:panose1 w:val="05020102010507070707"/>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4020202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90FB" w14:textId="7E34E0D2" w:rsidR="00F23909" w:rsidRDefault="00F2390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8CDE" w14:textId="074BB394" w:rsidR="00F23909" w:rsidRDefault="00F2390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7794" w14:textId="0BFD1643" w:rsidR="00F23909" w:rsidRDefault="00F23909">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084B" w14:textId="21F34079" w:rsidR="00B142E7" w:rsidRPr="00B71DD7" w:rsidRDefault="00B142E7" w:rsidP="0019626E">
    <w:pPr>
      <w:pStyle w:val="aa"/>
      <w:rPr>
        <w:b/>
      </w:rPr>
    </w:pPr>
    <w:r>
      <w:rPr>
        <w:b/>
        <w:bCs/>
        <w:noProof/>
        <w14:numSpacing w14:val="default"/>
      </w:rPr>
      <w:drawing>
        <wp:anchor distT="0" distB="0" distL="114300" distR="114300" simplePos="0" relativeHeight="251680768" behindDoc="1" locked="1" layoutInCell="1" allowOverlap="1" wp14:anchorId="051EBEB4" wp14:editId="0786A934">
          <wp:simplePos x="28575" y="9477375"/>
          <wp:positionH relativeFrom="page">
            <wp:align>left</wp:align>
          </wp:positionH>
          <wp:positionV relativeFrom="page">
            <wp:align>bottom</wp:align>
          </wp:positionV>
          <wp:extent cx="15590520" cy="199390"/>
          <wp:effectExtent l="0" t="0" r="0" b="0"/>
          <wp:wrapNone/>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590520" cy="199505"/>
                  </a:xfrm>
                  <a:prstGeom prst="rect">
                    <a:avLst/>
                  </a:prstGeom>
                </pic:spPr>
              </pic:pic>
            </a:graphicData>
          </a:graphic>
          <wp14:sizeRelH relativeFrom="page">
            <wp14:pctWidth>0</wp14:pctWidth>
          </wp14:sizeRelH>
          <wp14:sizeRelV relativeFrom="page">
            <wp14:pctHeight>0</wp14:pctHeight>
          </wp14:sizeRelV>
        </wp:anchor>
      </w:drawing>
    </w:r>
    <w:r w:rsidRPr="00B71DD7">
      <w:rPr>
        <w:rStyle w:val="af3"/>
      </w:rPr>
      <w:fldChar w:fldCharType="begin"/>
    </w:r>
    <w:r w:rsidRPr="00B71DD7">
      <w:rPr>
        <w:rStyle w:val="af3"/>
        <w:lang w:eastAsia="zh-CN"/>
      </w:rPr>
      <w:instrText xml:space="preserve"> PAGE   \* MERGEFORMAT </w:instrText>
    </w:r>
    <w:r w:rsidRPr="00B71DD7">
      <w:rPr>
        <w:rStyle w:val="af3"/>
      </w:rPr>
      <w:fldChar w:fldCharType="separate"/>
    </w:r>
    <w:r>
      <w:rPr>
        <w:rStyle w:val="af3"/>
        <w:lang w:eastAsia="zh-CN"/>
      </w:rPr>
      <w:t>2</w:t>
    </w:r>
    <w:r w:rsidRPr="00B71DD7">
      <w:rPr>
        <w:rStyle w:val="af3"/>
      </w:rPr>
      <w:fldChar w:fldCharType="end"/>
    </w:r>
    <w:r w:rsidRPr="00B71DD7">
      <w:rPr>
        <w:rStyle w:val="af3"/>
        <w:lang w:eastAsia="zh-CN"/>
      </w:rPr>
      <w:tab/>
    </w:r>
    <w:r w:rsidR="00AB22B3">
      <w:fldChar w:fldCharType="begin"/>
    </w:r>
    <w:r w:rsidR="00AB22B3">
      <w:rPr>
        <w:lang w:eastAsia="zh-CN"/>
      </w:rPr>
      <w:instrText xml:space="preserve"> STYLEREF  Title  \* MERGEFORMAT </w:instrText>
    </w:r>
    <w:r w:rsidR="00AB22B3">
      <w:fldChar w:fldCharType="separate"/>
    </w:r>
    <w:r w:rsidR="00F23909">
      <w:rPr>
        <w:rFonts w:eastAsia="宋体" w:hint="eastAsia"/>
        <w:b/>
        <w:bCs/>
        <w:noProof/>
        <w:lang w:eastAsia="zh-CN"/>
      </w:rPr>
      <w:t>错误</w:t>
    </w:r>
    <w:r w:rsidR="00F23909">
      <w:rPr>
        <w:rFonts w:eastAsia="宋体" w:hint="eastAsia"/>
        <w:b/>
        <w:bCs/>
        <w:noProof/>
        <w:lang w:eastAsia="zh-CN"/>
      </w:rPr>
      <w:t>!</w:t>
    </w:r>
    <w:r w:rsidR="00F23909">
      <w:rPr>
        <w:rFonts w:eastAsia="宋体" w:hint="eastAsia"/>
        <w:b/>
        <w:bCs/>
        <w:noProof/>
        <w:lang w:eastAsia="zh-CN"/>
      </w:rPr>
      <w:t>使用“开始”选项卡将</w:t>
    </w:r>
    <w:r w:rsidR="00F23909">
      <w:rPr>
        <w:rFonts w:eastAsia="宋体" w:hint="eastAsia"/>
        <w:b/>
        <w:bCs/>
        <w:noProof/>
        <w:lang w:eastAsia="zh-CN"/>
      </w:rPr>
      <w:t xml:space="preserve"> Title </w:t>
    </w:r>
    <w:r w:rsidR="00F23909">
      <w:rPr>
        <w:rFonts w:eastAsia="宋体" w:hint="eastAsia"/>
        <w:b/>
        <w:bCs/>
        <w:noProof/>
        <w:lang w:eastAsia="zh-CN"/>
      </w:rPr>
      <w:t>应用于要在此处显示的文字。</w:t>
    </w:r>
    <w:r w:rsidR="00AB22B3">
      <w:rPr>
        <w:noProof/>
      </w:rPr>
      <w:fldChar w:fldCharType="end"/>
    </w:r>
    <w:r w:rsidRPr="00B71DD7">
      <w:rPr>
        <w:lang w:eastAsia="zh-CN"/>
      </w:rPr>
      <w:t xml:space="preserve">  </w:t>
    </w:r>
    <w:r w:rsidRPr="00B71DD7">
      <w:t xml:space="preserve">/  Version </w:t>
    </w:r>
    <w:r w:rsidR="007E586A">
      <w:fldChar w:fldCharType="begin"/>
    </w:r>
    <w:r w:rsidR="007E586A">
      <w:instrText xml:space="preserve"> REF Version \h </w:instrText>
    </w:r>
    <w:r w:rsidR="007E586A">
      <w:fldChar w:fldCharType="separate"/>
    </w:r>
    <w:sdt>
      <w:sdtPr>
        <w:id w:val="220249578"/>
        <w:lock w:val="sdtLocked"/>
        <w:placeholder>
          <w:docPart w:val="A7C977FF9E9A51408B691FF8DC5A2BBF"/>
        </w:placeholder>
        <w:showingPlcHdr/>
      </w:sdtPr>
      <w:sdtContent>
        <w:r w:rsidR="00F23909">
          <w:rPr>
            <w:rStyle w:val="af2"/>
          </w:rPr>
          <w:t>[1.0]</w:t>
        </w:r>
      </w:sdtContent>
    </w:sdt>
    <w:r w:rsidR="007E586A">
      <w:fldChar w:fldCharType="end"/>
    </w:r>
  </w:p>
  <w:p w14:paraId="6072FC9D" w14:textId="7E10BD82" w:rsidR="00B142E7" w:rsidRPr="00B71DD7" w:rsidRDefault="00B142E7" w:rsidP="0019626E">
    <w:pPr>
      <w:pStyle w:val="Footerline26pt"/>
    </w:pPr>
    <w:r w:rsidRPr="00B71DD7">
      <w:tab/>
      <w:t xml:space="preserve">Copyright © </w:t>
    </w:r>
    <w:r w:rsidRPr="00B71DD7">
      <w:fldChar w:fldCharType="begin"/>
    </w:r>
    <w:r w:rsidRPr="00B71DD7">
      <w:instrText xml:space="preserve"> DATE  \@ "yyyy"  \* MERGEFORMAT </w:instrText>
    </w:r>
    <w:r w:rsidRPr="00B71DD7">
      <w:fldChar w:fldCharType="separate"/>
    </w:r>
    <w:r w:rsidR="00F23909">
      <w:rPr>
        <w:noProof/>
      </w:rPr>
      <w:t>2026</w:t>
    </w:r>
    <w:r w:rsidRPr="00B71DD7">
      <w:fldChar w:fldCharType="end"/>
    </w:r>
    <w:r w:rsidRPr="00B71DD7">
      <w:t xml:space="preserve">, Oracle and/or its affiliates  /  </w:t>
    </w:r>
    <w:fldSimple w:instr=" STYLEREF  &quot;Cover dropdown&quot;  \* MERGEFORMAT ">
      <w:r w:rsidR="00F23909">
        <w:rPr>
          <w:noProof/>
        </w:rPr>
        <w:t>SELECT FROM DROPDOWN OPTIONS</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D4BC" w14:textId="6343251A" w:rsidR="00FD7E8E" w:rsidRDefault="00FD7E8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F86FC" w14:textId="77777777" w:rsidR="00A8169C" w:rsidRDefault="00A8169C" w:rsidP="00FD7E8E">
      <w:pPr>
        <w:spacing w:after="0" w:line="240" w:lineRule="auto"/>
      </w:pPr>
      <w:r>
        <w:separator/>
      </w:r>
    </w:p>
  </w:footnote>
  <w:footnote w:type="continuationSeparator" w:id="0">
    <w:p w14:paraId="4093D904" w14:textId="77777777" w:rsidR="00A8169C" w:rsidRDefault="00A8169C"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6A79" w14:textId="2AC8EEDF" w:rsidR="00F23909" w:rsidRDefault="00F23909">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0853" w14:textId="47C9FBAD" w:rsidR="00950F82" w:rsidRDefault="005514E0">
    <w:pPr>
      <w:pStyle w:val="af"/>
    </w:pPr>
    <w:r>
      <w:rPr>
        <w:noProof/>
        <w14:numSpacing w14:val="default"/>
      </w:rPr>
      <w:drawing>
        <wp:anchor distT="0" distB="0" distL="114300" distR="114300" simplePos="0" relativeHeight="251681792" behindDoc="0" locked="0" layoutInCell="1" allowOverlap="1" wp14:anchorId="427A8BD1" wp14:editId="72529FBF">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66C765E2" wp14:editId="0A9C86EA">
          <wp:extent cx="941832" cy="123105"/>
          <wp:effectExtent l="0" t="0" r="0" b="0"/>
          <wp:docPr id="2" name="Picture 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9A32" w14:textId="2F40109C" w:rsidR="00BA4521" w:rsidRDefault="008B45C4" w:rsidP="00176836">
    <w:pPr>
      <w:pStyle w:val="af"/>
      <w:spacing w:after="0"/>
    </w:pPr>
    <w:r>
      <w:rPr>
        <w:noProof/>
        <w14:numSpacing w14:val="default"/>
      </w:rPr>
      <mc:AlternateContent>
        <mc:Choice Requires="wps">
          <w:drawing>
            <wp:anchor distT="0" distB="0" distL="114300" distR="114300" simplePos="0" relativeHeight="251665408" behindDoc="1" locked="0" layoutInCell="1" allowOverlap="1" wp14:anchorId="31F0837E" wp14:editId="72F1535C">
              <wp:simplePos x="0" y="0"/>
              <wp:positionH relativeFrom="column">
                <wp:posOffset>3007995</wp:posOffset>
              </wp:positionH>
              <wp:positionV relativeFrom="paragraph">
                <wp:posOffset>-685800</wp:posOffset>
              </wp:positionV>
              <wp:extent cx="7772400" cy="10058400"/>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9630D"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" fillcolor="#f1efed" stroked="f" strokeweight=".25pt"/>
          </w:pict>
        </mc:Fallback>
      </mc:AlternateContent>
    </w:r>
    <w:r w:rsidR="00BA4521">
      <w:rPr>
        <w:noProof/>
        <w14:numSpacing w14:val="default"/>
      </w:rPr>
      <w:drawing>
        <wp:inline distT="0" distB="0" distL="0" distR="0" wp14:anchorId="2F17E16A" wp14:editId="422F760D">
          <wp:extent cx="1759544" cy="229988"/>
          <wp:effectExtent l="0" t="0" r="0" b="0"/>
          <wp:docPr id="10" name="Picture 10"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63EC" w14:textId="53DBB874" w:rsidR="00CB4C56" w:rsidRDefault="00D169B4">
    <w:pPr>
      <w:pStyle w:val="af"/>
    </w:pPr>
    <w:r>
      <w:rPr>
        <w:noProof/>
        <w14:numSpacing w14:val="default"/>
      </w:rPr>
      <w:drawing>
        <wp:inline distT="0" distB="0" distL="0" distR="0" wp14:anchorId="6F15BB80" wp14:editId="2FC71FE1">
          <wp:extent cx="786384" cy="102787"/>
          <wp:effectExtent l="0" t="0" r="0" b="0"/>
          <wp:docPr id="4" name="Picture 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E50E" w14:textId="4DA1D0FF" w:rsidR="00FD7E8E" w:rsidRDefault="00FD7E8E" w:rsidP="00176836">
    <w:pPr>
      <w:pStyle w:val="af"/>
      <w:spacing w:after="0"/>
    </w:pPr>
    <w:r>
      <w:rPr>
        <w:noProof/>
        <w14:numSpacing w14:val="default"/>
      </w:rPr>
      <w:drawing>
        <wp:inline distT="0" distB="0" distL="0" distR="0" wp14:anchorId="5415F101" wp14:editId="68CB8748">
          <wp:extent cx="1759544" cy="229988"/>
          <wp:effectExtent l="0" t="0" r="0" b="0"/>
          <wp:docPr id="8" name="Picture 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62336" behindDoc="0" locked="1" layoutInCell="1" allowOverlap="1" wp14:anchorId="6311BFC7" wp14:editId="3AF72157">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60288" behindDoc="1" locked="0" layoutInCell="1" allowOverlap="1" wp14:anchorId="35C6DD99" wp14:editId="29300C01">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D0204"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&#13;&#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D682554"/>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a"/>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3D606B9"/>
    <w:multiLevelType w:val="multilevel"/>
    <w:tmpl w:val="3CD049D8"/>
    <w:styleLink w:val="ListContinue5Indents"/>
    <w:lvl w:ilvl="0">
      <w:start w:val="1"/>
      <w:numFmt w:val="none"/>
      <w:pStyle w:val="a0"/>
      <w:lvlText w:val="%1"/>
      <w:lvlJc w:val="left"/>
      <w:pPr>
        <w:ind w:left="360" w:hanging="360"/>
      </w:pPr>
      <w:rPr>
        <w:rFonts w:hint="default"/>
      </w:rPr>
    </w:lvl>
    <w:lvl w:ilvl="1">
      <w:start w:val="1"/>
      <w:numFmt w:val="none"/>
      <w:pStyle w:val="21"/>
      <w:lvlText w:val="%2"/>
      <w:lvlJc w:val="left"/>
      <w:pPr>
        <w:ind w:left="720" w:hanging="360"/>
      </w:pPr>
      <w:rPr>
        <w:rFonts w:hint="default"/>
      </w:rPr>
    </w:lvl>
    <w:lvl w:ilvl="2">
      <w:start w:val="1"/>
      <w:numFmt w:val="none"/>
      <w:pStyle w:val="31"/>
      <w:lvlText w:val="%3"/>
      <w:lvlJc w:val="left"/>
      <w:pPr>
        <w:ind w:left="1080" w:hanging="360"/>
      </w:pPr>
      <w:rPr>
        <w:rFonts w:hint="default"/>
      </w:rPr>
    </w:lvl>
    <w:lvl w:ilvl="3">
      <w:start w:val="1"/>
      <w:numFmt w:val="none"/>
      <w:pStyle w:val="41"/>
      <w:lvlText w:val=""/>
      <w:lvlJc w:val="left"/>
      <w:pPr>
        <w:ind w:left="1440" w:hanging="360"/>
      </w:pPr>
      <w:rPr>
        <w:rFonts w:hint="default"/>
      </w:rPr>
    </w:lvl>
    <w:lvl w:ilvl="4">
      <w:start w:val="1"/>
      <w:numFmt w:val="none"/>
      <w:pStyle w:val="51"/>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4"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7"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8"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9"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0"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797995116">
    <w:abstractNumId w:val="13"/>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2"/>
  </w:num>
  <w:num w:numId="7" w16cid:durableId="1423182767">
    <w:abstractNumId w:val="12"/>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1"/>
  </w:num>
  <w:num w:numId="14" w16cid:durableId="967668054">
    <w:abstractNumId w:val="9"/>
  </w:num>
  <w:num w:numId="15" w16cid:durableId="969438271">
    <w:abstractNumId w:val="10"/>
  </w:num>
  <w:num w:numId="16" w16cid:durableId="1642465963">
    <w:abstractNumId w:val="16"/>
  </w:num>
  <w:num w:numId="17" w16cid:durableId="672877830">
    <w:abstractNumId w:val="13"/>
  </w:num>
  <w:num w:numId="18" w16cid:durableId="368645449">
    <w:abstractNumId w:val="18"/>
  </w:num>
  <w:num w:numId="19" w16cid:durableId="1278171712">
    <w:abstractNumId w:val="20"/>
  </w:num>
  <w:num w:numId="20" w16cid:durableId="450560400">
    <w:abstractNumId w:val="17"/>
  </w:num>
  <w:num w:numId="21" w16cid:durableId="768744959">
    <w:abstractNumId w:val="14"/>
  </w:num>
  <w:num w:numId="22" w16cid:durableId="1951089555">
    <w:abstractNumId w:val="21"/>
  </w:num>
  <w:num w:numId="23" w16cid:durableId="1762406586">
    <w:abstractNumId w:val="15"/>
  </w:num>
  <w:num w:numId="24" w16cid:durableId="281494716">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removePersonalInformation/>
  <w:removeDateAndTime/>
  <w:displayBackgroundShape/>
  <w:bordersDoNotSurroundHeader/>
  <w:bordersDoNotSurroundFooter/>
  <w:attachedTemplate r:id="rId1"/>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09"/>
    <w:rsid w:val="00007556"/>
    <w:rsid w:val="00014373"/>
    <w:rsid w:val="0002195F"/>
    <w:rsid w:val="000229A0"/>
    <w:rsid w:val="00025A4A"/>
    <w:rsid w:val="000434CE"/>
    <w:rsid w:val="00072882"/>
    <w:rsid w:val="00077536"/>
    <w:rsid w:val="00083116"/>
    <w:rsid w:val="00087EA3"/>
    <w:rsid w:val="000937F8"/>
    <w:rsid w:val="000B4CD2"/>
    <w:rsid w:val="000D4A55"/>
    <w:rsid w:val="000E6EF9"/>
    <w:rsid w:val="000F125C"/>
    <w:rsid w:val="000F21D5"/>
    <w:rsid w:val="000F5AD1"/>
    <w:rsid w:val="00103852"/>
    <w:rsid w:val="00107D99"/>
    <w:rsid w:val="00112476"/>
    <w:rsid w:val="00127129"/>
    <w:rsid w:val="001309B8"/>
    <w:rsid w:val="001327E2"/>
    <w:rsid w:val="00133AAB"/>
    <w:rsid w:val="00136D38"/>
    <w:rsid w:val="00144A70"/>
    <w:rsid w:val="0015172A"/>
    <w:rsid w:val="00157F21"/>
    <w:rsid w:val="00166835"/>
    <w:rsid w:val="00184DF1"/>
    <w:rsid w:val="00193A11"/>
    <w:rsid w:val="001B29AC"/>
    <w:rsid w:val="001B6D09"/>
    <w:rsid w:val="001C2E20"/>
    <w:rsid w:val="001D0FF8"/>
    <w:rsid w:val="001D1331"/>
    <w:rsid w:val="001D36BA"/>
    <w:rsid w:val="001E694A"/>
    <w:rsid w:val="001F4250"/>
    <w:rsid w:val="001F6553"/>
    <w:rsid w:val="0020210E"/>
    <w:rsid w:val="002055C5"/>
    <w:rsid w:val="002110CD"/>
    <w:rsid w:val="0021247A"/>
    <w:rsid w:val="002148B1"/>
    <w:rsid w:val="00214D31"/>
    <w:rsid w:val="002319F6"/>
    <w:rsid w:val="00262B68"/>
    <w:rsid w:val="00264F44"/>
    <w:rsid w:val="00267632"/>
    <w:rsid w:val="002752F7"/>
    <w:rsid w:val="002768A0"/>
    <w:rsid w:val="00276AE9"/>
    <w:rsid w:val="00281F62"/>
    <w:rsid w:val="00282C1F"/>
    <w:rsid w:val="0028542C"/>
    <w:rsid w:val="002862B3"/>
    <w:rsid w:val="00286615"/>
    <w:rsid w:val="002A1DB2"/>
    <w:rsid w:val="002A1FB8"/>
    <w:rsid w:val="002B1AB3"/>
    <w:rsid w:val="002B1B6C"/>
    <w:rsid w:val="002B1BCF"/>
    <w:rsid w:val="002B3CC5"/>
    <w:rsid w:val="002B49D5"/>
    <w:rsid w:val="002C3110"/>
    <w:rsid w:val="002C549D"/>
    <w:rsid w:val="002C6F06"/>
    <w:rsid w:val="002C702C"/>
    <w:rsid w:val="002D7C48"/>
    <w:rsid w:val="002E0086"/>
    <w:rsid w:val="002E335F"/>
    <w:rsid w:val="00300ADA"/>
    <w:rsid w:val="00305C36"/>
    <w:rsid w:val="0032169B"/>
    <w:rsid w:val="0033755E"/>
    <w:rsid w:val="003405AD"/>
    <w:rsid w:val="003426B0"/>
    <w:rsid w:val="00353F95"/>
    <w:rsid w:val="00366652"/>
    <w:rsid w:val="0037760E"/>
    <w:rsid w:val="003A241C"/>
    <w:rsid w:val="003A72A2"/>
    <w:rsid w:val="003C5F6D"/>
    <w:rsid w:val="003D14C9"/>
    <w:rsid w:val="003D314D"/>
    <w:rsid w:val="003F4E95"/>
    <w:rsid w:val="004164B3"/>
    <w:rsid w:val="00422D87"/>
    <w:rsid w:val="0043382D"/>
    <w:rsid w:val="004520D7"/>
    <w:rsid w:val="00470D93"/>
    <w:rsid w:val="004769B7"/>
    <w:rsid w:val="00485F82"/>
    <w:rsid w:val="00496CC4"/>
    <w:rsid w:val="00497325"/>
    <w:rsid w:val="004A2948"/>
    <w:rsid w:val="004C0965"/>
    <w:rsid w:val="004D1B86"/>
    <w:rsid w:val="004D54ED"/>
    <w:rsid w:val="004E7CAA"/>
    <w:rsid w:val="004F5001"/>
    <w:rsid w:val="004F6AB9"/>
    <w:rsid w:val="00503540"/>
    <w:rsid w:val="005059D6"/>
    <w:rsid w:val="005074F5"/>
    <w:rsid w:val="00507E0B"/>
    <w:rsid w:val="0052231F"/>
    <w:rsid w:val="00524C79"/>
    <w:rsid w:val="00535373"/>
    <w:rsid w:val="005514E0"/>
    <w:rsid w:val="00551BF8"/>
    <w:rsid w:val="00560D0D"/>
    <w:rsid w:val="005617A1"/>
    <w:rsid w:val="005813C7"/>
    <w:rsid w:val="00593CF7"/>
    <w:rsid w:val="005971FC"/>
    <w:rsid w:val="005A0F74"/>
    <w:rsid w:val="005B1838"/>
    <w:rsid w:val="005C1255"/>
    <w:rsid w:val="005D55AE"/>
    <w:rsid w:val="005E25D7"/>
    <w:rsid w:val="005F6977"/>
    <w:rsid w:val="006018A1"/>
    <w:rsid w:val="00603303"/>
    <w:rsid w:val="0060361E"/>
    <w:rsid w:val="00611325"/>
    <w:rsid w:val="006167BB"/>
    <w:rsid w:val="00621BC3"/>
    <w:rsid w:val="00641336"/>
    <w:rsid w:val="00643CC0"/>
    <w:rsid w:val="00654DA5"/>
    <w:rsid w:val="00681A58"/>
    <w:rsid w:val="00693327"/>
    <w:rsid w:val="006A6555"/>
    <w:rsid w:val="006B005F"/>
    <w:rsid w:val="006B17D3"/>
    <w:rsid w:val="006B6995"/>
    <w:rsid w:val="006C705C"/>
    <w:rsid w:val="006F193D"/>
    <w:rsid w:val="006F25D1"/>
    <w:rsid w:val="00703C04"/>
    <w:rsid w:val="00704C4C"/>
    <w:rsid w:val="00714B31"/>
    <w:rsid w:val="007205DC"/>
    <w:rsid w:val="0073126C"/>
    <w:rsid w:val="00732DF7"/>
    <w:rsid w:val="007413CF"/>
    <w:rsid w:val="00742A1E"/>
    <w:rsid w:val="00770795"/>
    <w:rsid w:val="00772F0F"/>
    <w:rsid w:val="007901B2"/>
    <w:rsid w:val="007C5325"/>
    <w:rsid w:val="007D576D"/>
    <w:rsid w:val="007E586A"/>
    <w:rsid w:val="007E7BD3"/>
    <w:rsid w:val="00800A46"/>
    <w:rsid w:val="00804E2A"/>
    <w:rsid w:val="00830C2D"/>
    <w:rsid w:val="00835440"/>
    <w:rsid w:val="00845DFB"/>
    <w:rsid w:val="00863B7E"/>
    <w:rsid w:val="00882A9A"/>
    <w:rsid w:val="00885250"/>
    <w:rsid w:val="008856EB"/>
    <w:rsid w:val="00887EEB"/>
    <w:rsid w:val="00895A70"/>
    <w:rsid w:val="008A0903"/>
    <w:rsid w:val="008B45C4"/>
    <w:rsid w:val="008B47FC"/>
    <w:rsid w:val="008B5EFA"/>
    <w:rsid w:val="008B6724"/>
    <w:rsid w:val="008B7232"/>
    <w:rsid w:val="008C562D"/>
    <w:rsid w:val="008C6334"/>
    <w:rsid w:val="008D274B"/>
    <w:rsid w:val="008D56F5"/>
    <w:rsid w:val="008E0FD1"/>
    <w:rsid w:val="008E76A0"/>
    <w:rsid w:val="008F3240"/>
    <w:rsid w:val="009026AD"/>
    <w:rsid w:val="009169A6"/>
    <w:rsid w:val="00921496"/>
    <w:rsid w:val="00950F82"/>
    <w:rsid w:val="00955E01"/>
    <w:rsid w:val="009674E3"/>
    <w:rsid w:val="00976291"/>
    <w:rsid w:val="00977B6A"/>
    <w:rsid w:val="00982465"/>
    <w:rsid w:val="009A4090"/>
    <w:rsid w:val="009E5261"/>
    <w:rsid w:val="009F39E2"/>
    <w:rsid w:val="009F3F22"/>
    <w:rsid w:val="009F6C7E"/>
    <w:rsid w:val="00A16D4E"/>
    <w:rsid w:val="00A301A4"/>
    <w:rsid w:val="00A42037"/>
    <w:rsid w:val="00A45601"/>
    <w:rsid w:val="00A52674"/>
    <w:rsid w:val="00A6042A"/>
    <w:rsid w:val="00A6165D"/>
    <w:rsid w:val="00A63B84"/>
    <w:rsid w:val="00A6528F"/>
    <w:rsid w:val="00A67D13"/>
    <w:rsid w:val="00A8169C"/>
    <w:rsid w:val="00AA6E92"/>
    <w:rsid w:val="00AB22B3"/>
    <w:rsid w:val="00AB66E6"/>
    <w:rsid w:val="00AB76A9"/>
    <w:rsid w:val="00AC4154"/>
    <w:rsid w:val="00AD0CF0"/>
    <w:rsid w:val="00AD201A"/>
    <w:rsid w:val="00AD4165"/>
    <w:rsid w:val="00AE733D"/>
    <w:rsid w:val="00AE7EF7"/>
    <w:rsid w:val="00AF5725"/>
    <w:rsid w:val="00B01D89"/>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E28E8"/>
    <w:rsid w:val="00BE5680"/>
    <w:rsid w:val="00C074F2"/>
    <w:rsid w:val="00C16475"/>
    <w:rsid w:val="00C646EC"/>
    <w:rsid w:val="00CB4C56"/>
    <w:rsid w:val="00CC05D9"/>
    <w:rsid w:val="00CC1DD8"/>
    <w:rsid w:val="00CD3F14"/>
    <w:rsid w:val="00CE5172"/>
    <w:rsid w:val="00CF09F5"/>
    <w:rsid w:val="00CF0AE5"/>
    <w:rsid w:val="00D002F4"/>
    <w:rsid w:val="00D02A1B"/>
    <w:rsid w:val="00D06E11"/>
    <w:rsid w:val="00D12A0C"/>
    <w:rsid w:val="00D169B4"/>
    <w:rsid w:val="00D25AC0"/>
    <w:rsid w:val="00D40469"/>
    <w:rsid w:val="00D433C6"/>
    <w:rsid w:val="00D709D3"/>
    <w:rsid w:val="00D76731"/>
    <w:rsid w:val="00DA021E"/>
    <w:rsid w:val="00DB0D6F"/>
    <w:rsid w:val="00DD006C"/>
    <w:rsid w:val="00DD15B5"/>
    <w:rsid w:val="00DD4DD0"/>
    <w:rsid w:val="00DE14AA"/>
    <w:rsid w:val="00DE485C"/>
    <w:rsid w:val="00DE4CE3"/>
    <w:rsid w:val="00DE6D5C"/>
    <w:rsid w:val="00DF42BC"/>
    <w:rsid w:val="00DF4B39"/>
    <w:rsid w:val="00E01289"/>
    <w:rsid w:val="00E06B7E"/>
    <w:rsid w:val="00E260ED"/>
    <w:rsid w:val="00E439C3"/>
    <w:rsid w:val="00E507D0"/>
    <w:rsid w:val="00E61354"/>
    <w:rsid w:val="00E61417"/>
    <w:rsid w:val="00E679A5"/>
    <w:rsid w:val="00E727B6"/>
    <w:rsid w:val="00E77DD1"/>
    <w:rsid w:val="00E8040D"/>
    <w:rsid w:val="00E81318"/>
    <w:rsid w:val="00E8516B"/>
    <w:rsid w:val="00EA284F"/>
    <w:rsid w:val="00EB07F6"/>
    <w:rsid w:val="00ED36D3"/>
    <w:rsid w:val="00ED7FD1"/>
    <w:rsid w:val="00EE7801"/>
    <w:rsid w:val="00F10A05"/>
    <w:rsid w:val="00F17ABA"/>
    <w:rsid w:val="00F23909"/>
    <w:rsid w:val="00F23CFC"/>
    <w:rsid w:val="00F24883"/>
    <w:rsid w:val="00F32F09"/>
    <w:rsid w:val="00F36B82"/>
    <w:rsid w:val="00F37582"/>
    <w:rsid w:val="00F431A3"/>
    <w:rsid w:val="00F56A46"/>
    <w:rsid w:val="00F6455D"/>
    <w:rsid w:val="00F95AA2"/>
    <w:rsid w:val="00F9731D"/>
    <w:rsid w:val="00FC6879"/>
    <w:rsid w:val="00FD7E8E"/>
    <w:rsid w:val="00FE5201"/>
    <w:rsid w:val="00FE53B3"/>
    <w:rsid w:val="00FF4698"/>
    <w:rsid w:val="00FF513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0A2B2"/>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19"/>
        <w:szCs w:val="19"/>
        <w:lang w:val="en-GB" w:eastAsia="en-GB"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7582"/>
    <w:rPr>
      <w14:numSpacing w14:val="tabular"/>
    </w:rPr>
  </w:style>
  <w:style w:type="paragraph" w:styleId="1">
    <w:name w:val="heading 1"/>
    <w:basedOn w:val="a1"/>
    <w:next w:val="a1"/>
    <w:link w:val="10"/>
    <w:uiPriority w:val="4"/>
    <w:qFormat/>
    <w:rsid w:val="002768A0"/>
    <w:pPr>
      <w:keepNext/>
      <w:keepLines/>
      <w:spacing w:before="240" w:line="240" w:lineRule="auto"/>
      <w:ind w:right="1440"/>
      <w:outlineLvl w:val="0"/>
    </w:pPr>
    <w:rPr>
      <w:rFonts w:ascii="Oracle Sans Extra Bold" w:hAnsi="Oracle Sans Extra Bold"/>
      <w:bCs/>
      <w:sz w:val="29"/>
      <w:szCs w:val="29"/>
    </w:rPr>
  </w:style>
  <w:style w:type="paragraph" w:styleId="22">
    <w:name w:val="heading 2"/>
    <w:basedOn w:val="a1"/>
    <w:next w:val="a1"/>
    <w:link w:val="23"/>
    <w:uiPriority w:val="4"/>
    <w:qFormat/>
    <w:rsid w:val="002768A0"/>
    <w:pPr>
      <w:keepNext/>
      <w:keepLines/>
      <w:spacing w:before="240" w:after="60" w:line="240" w:lineRule="auto"/>
      <w:ind w:right="1440"/>
      <w:outlineLvl w:val="1"/>
    </w:pPr>
    <w:rPr>
      <w:rFonts w:ascii="Oracle Sans Extra Bold" w:hAnsi="Oracle Sans Extra Bold"/>
      <w:bCs/>
      <w:sz w:val="27"/>
      <w:szCs w:val="27"/>
    </w:rPr>
  </w:style>
  <w:style w:type="paragraph" w:styleId="32">
    <w:name w:val="heading 3"/>
    <w:basedOn w:val="a1"/>
    <w:next w:val="a1"/>
    <w:link w:val="33"/>
    <w:uiPriority w:val="4"/>
    <w:qFormat/>
    <w:rsid w:val="002768A0"/>
    <w:pPr>
      <w:keepNext/>
      <w:keepLines/>
      <w:spacing w:before="180" w:after="60" w:line="240" w:lineRule="auto"/>
      <w:outlineLvl w:val="2"/>
    </w:pPr>
    <w:rPr>
      <w:rFonts w:ascii="Oracle Sans Extra Bold" w:hAnsi="Oracle Sans Extra Bold"/>
      <w:sz w:val="25"/>
      <w:szCs w:val="25"/>
    </w:rPr>
  </w:style>
  <w:style w:type="paragraph" w:styleId="42">
    <w:name w:val="heading 4"/>
    <w:basedOn w:val="a1"/>
    <w:next w:val="a1"/>
    <w:link w:val="43"/>
    <w:uiPriority w:val="4"/>
    <w:rsid w:val="0037760E"/>
    <w:pPr>
      <w:keepNext/>
      <w:keepLines/>
      <w:spacing w:before="60" w:after="0" w:line="240" w:lineRule="auto"/>
      <w:outlineLvl w:val="3"/>
    </w:pPr>
    <w:rPr>
      <w:rFonts w:ascii="Oracle Sans Semi Bold" w:hAnsi="Oracle Sans Semi Bold"/>
      <w:b/>
      <w:sz w:val="23"/>
      <w:szCs w:val="23"/>
    </w:rPr>
  </w:style>
  <w:style w:type="paragraph" w:styleId="52">
    <w:name w:val="heading 5"/>
    <w:basedOn w:val="a1"/>
    <w:next w:val="a1"/>
    <w:link w:val="53"/>
    <w:uiPriority w:val="4"/>
    <w:rsid w:val="0037760E"/>
    <w:pPr>
      <w:keepNext/>
      <w:keepLines/>
      <w:spacing w:before="60" w:after="0" w:line="240" w:lineRule="auto"/>
      <w:outlineLvl w:val="4"/>
    </w:pPr>
    <w:rPr>
      <w:b/>
      <w:sz w:val="21"/>
      <w:szCs w:val="21"/>
    </w:rPr>
  </w:style>
  <w:style w:type="paragraph" w:styleId="6">
    <w:name w:val="heading 6"/>
    <w:basedOn w:val="a1"/>
    <w:next w:val="a1"/>
    <w:link w:val="60"/>
    <w:uiPriority w:val="99"/>
    <w:semiHidden/>
    <w:qFormat/>
    <w:rsid w:val="002768A0"/>
    <w:pPr>
      <w:keepNext/>
      <w:keepLines/>
      <w:spacing w:before="40"/>
      <w:outlineLvl w:val="5"/>
    </w:pPr>
    <w:rPr>
      <w:rFonts w:asciiTheme="majorHAnsi" w:eastAsiaTheme="majorEastAsia" w:hAnsiTheme="majorHAnsi" w:cstheme="majorBidi"/>
      <w:color w:val="385251" w:themeColor="accent1" w:themeShade="7F"/>
    </w:rPr>
  </w:style>
  <w:style w:type="paragraph" w:styleId="7">
    <w:name w:val="heading 7"/>
    <w:basedOn w:val="a1"/>
    <w:next w:val="a1"/>
    <w:link w:val="70"/>
    <w:uiPriority w:val="99"/>
    <w:semiHidden/>
    <w:qFormat/>
    <w:rsid w:val="002768A0"/>
    <w:pPr>
      <w:keepNext/>
      <w:keepLines/>
      <w:spacing w:before="40"/>
      <w:outlineLvl w:val="6"/>
    </w:pPr>
    <w:rPr>
      <w:rFonts w:asciiTheme="majorHAnsi" w:eastAsiaTheme="majorEastAsia" w:hAnsiTheme="majorHAnsi" w:cstheme="majorBidi"/>
      <w:i/>
      <w:iCs/>
      <w:color w:val="385251" w:themeColor="accent1" w:themeShade="7F"/>
    </w:rPr>
  </w:style>
  <w:style w:type="paragraph" w:styleId="8">
    <w:name w:val="heading 8"/>
    <w:basedOn w:val="a1"/>
    <w:next w:val="a1"/>
    <w:link w:val="80"/>
    <w:uiPriority w:val="99"/>
    <w:semiHidden/>
    <w:qFormat/>
    <w:rsid w:val="002768A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9"/>
    <w:semiHidden/>
    <w:qFormat/>
    <w:rsid w:val="002768A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4"/>
    <w:rsid w:val="002768A0"/>
    <w:rPr>
      <w:rFonts w:ascii="Oracle Sans Extra Bold" w:hAnsi="Oracle Sans Extra Bold"/>
      <w:bCs/>
      <w:sz w:val="29"/>
      <w:szCs w:val="29"/>
      <w14:numSpacing w14:val="tabular"/>
    </w:rPr>
  </w:style>
  <w:style w:type="character" w:customStyle="1" w:styleId="23">
    <w:name w:val="标题 2 字符"/>
    <w:basedOn w:val="a2"/>
    <w:link w:val="22"/>
    <w:uiPriority w:val="4"/>
    <w:rsid w:val="002768A0"/>
    <w:rPr>
      <w:rFonts w:ascii="Oracle Sans Extra Bold" w:hAnsi="Oracle Sans Extra Bold"/>
      <w:bCs/>
      <w:sz w:val="27"/>
      <w:szCs w:val="27"/>
      <w14:numSpacing w14:val="tabular"/>
    </w:rPr>
  </w:style>
  <w:style w:type="character" w:styleId="a5">
    <w:name w:val="annotation reference"/>
    <w:basedOn w:val="a2"/>
    <w:uiPriority w:val="99"/>
    <w:semiHidden/>
    <w:rsid w:val="00DE6D5C"/>
    <w:rPr>
      <w:sz w:val="16"/>
      <w:szCs w:val="16"/>
    </w:rPr>
  </w:style>
  <w:style w:type="paragraph" w:styleId="a6">
    <w:name w:val="annotation text"/>
    <w:basedOn w:val="a1"/>
    <w:link w:val="a7"/>
    <w:uiPriority w:val="99"/>
    <w:rsid w:val="00DE6D5C"/>
    <w:pPr>
      <w:spacing w:after="200"/>
    </w:pPr>
    <w:rPr>
      <w:sz w:val="20"/>
      <w:szCs w:val="20"/>
    </w:rPr>
  </w:style>
  <w:style w:type="character" w:customStyle="1" w:styleId="a7">
    <w:name w:val="批注文字 字符"/>
    <w:basedOn w:val="a2"/>
    <w:link w:val="a6"/>
    <w:uiPriority w:val="99"/>
    <w:rsid w:val="00DE6D5C"/>
    <w:rPr>
      <w:rFonts w:eastAsiaTheme="minorEastAsia"/>
      <w:sz w:val="20"/>
      <w:szCs w:val="20"/>
      <w14:numSpacing w14:val="tabular"/>
    </w:rPr>
  </w:style>
  <w:style w:type="paragraph" w:customStyle="1" w:styleId="Copyrightcontact">
    <w:name w:val="Copyright contact"/>
    <w:basedOn w:val="a1"/>
    <w:link w:val="CopyrightcontactChar"/>
    <w:uiPriority w:val="13"/>
    <w:rsid w:val="00DE6D5C"/>
    <w:pPr>
      <w:widowControl w:val="0"/>
      <w:autoSpaceDE w:val="0"/>
      <w:autoSpaceDN w:val="0"/>
      <w:spacing w:line="240" w:lineRule="atLeast"/>
    </w:pPr>
    <w:rPr>
      <w:rFonts w:eastAsia="Oracle Sans" w:cs="Oracle Sans"/>
      <w:sz w:val="18"/>
      <w:szCs w:val="22"/>
      <w:lang w:bidi="en-GB"/>
    </w:rPr>
  </w:style>
  <w:style w:type="character" w:customStyle="1" w:styleId="CopyrightcontactChar">
    <w:name w:val="Copyright contact Char"/>
    <w:basedOn w:val="a2"/>
    <w:link w:val="Copyrightcontact"/>
    <w:uiPriority w:val="13"/>
    <w:rsid w:val="00DE6D5C"/>
    <w:rPr>
      <w:rFonts w:eastAsia="Oracle Sans" w:cs="Oracle Sans"/>
      <w:sz w:val="18"/>
      <w:szCs w:val="22"/>
      <w:lang w:bidi="en-GB"/>
      <w14:numSpacing w14:val="tabular"/>
    </w:rPr>
  </w:style>
  <w:style w:type="paragraph" w:customStyle="1" w:styleId="Copyrightlegal">
    <w:name w:val="Copyright legal"/>
    <w:basedOn w:val="a1"/>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GB"/>
    </w:rPr>
  </w:style>
  <w:style w:type="character" w:customStyle="1" w:styleId="CopyrightlegalChar">
    <w:name w:val="Copyright legal Char"/>
    <w:basedOn w:val="a2"/>
    <w:link w:val="Copyrightlegal"/>
    <w:uiPriority w:val="13"/>
    <w:rsid w:val="00DE6D5C"/>
    <w:rPr>
      <w:rFonts w:eastAsia="Oracle Sans" w:cs="Oracle Sans"/>
      <w:sz w:val="12"/>
      <w:szCs w:val="22"/>
      <w:lang w:bidi="en-GB"/>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a8">
    <w:name w:val="No Spacing"/>
    <w:basedOn w:val="a1"/>
    <w:link w:val="a9"/>
    <w:uiPriority w:val="1"/>
    <w:qFormat/>
    <w:rsid w:val="002768A0"/>
    <w:pPr>
      <w:spacing w:after="0"/>
    </w:pPr>
  </w:style>
  <w:style w:type="character" w:customStyle="1" w:styleId="a9">
    <w:name w:val="无间隔 字符"/>
    <w:basedOn w:val="a2"/>
    <w:link w:val="a8"/>
    <w:uiPriority w:val="1"/>
    <w:rsid w:val="002768A0"/>
    <w:rPr>
      <w:rFonts w:eastAsiaTheme="minorEastAsia"/>
      <w14:numSpacing w14:val="tabular"/>
    </w:rPr>
  </w:style>
  <w:style w:type="paragraph" w:customStyle="1" w:styleId="CoverdateandInfo">
    <w:name w:val="Cover date and Info"/>
    <w:basedOn w:val="a8"/>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a9"/>
    <w:link w:val="CoverdateandInfo"/>
    <w:uiPriority w:val="99"/>
    <w:rsid w:val="0020210E"/>
    <w:rPr>
      <w:rFonts w:eastAsiaTheme="minorEastAsia"/>
      <w:sz w:val="18"/>
      <w14:numSpacing w14:val="tabular"/>
    </w:rPr>
  </w:style>
  <w:style w:type="paragraph" w:styleId="aa">
    <w:name w:val="footer"/>
    <w:aliases w:val="Footer 7pt"/>
    <w:basedOn w:val="a1"/>
    <w:link w:val="ab"/>
    <w:uiPriority w:val="99"/>
    <w:unhideWhenUsed/>
    <w:rsid w:val="00DE6D5C"/>
    <w:pPr>
      <w:tabs>
        <w:tab w:val="left" w:pos="270"/>
        <w:tab w:val="right" w:pos="10080"/>
      </w:tabs>
      <w:spacing w:after="80" w:line="160" w:lineRule="atLeast"/>
    </w:pPr>
    <w:rPr>
      <w:sz w:val="14"/>
    </w:rPr>
  </w:style>
  <w:style w:type="character" w:customStyle="1" w:styleId="ab">
    <w:name w:val="页脚 字符"/>
    <w:aliases w:val="Footer 7pt 字符"/>
    <w:basedOn w:val="a2"/>
    <w:link w:val="aa"/>
    <w:uiPriority w:val="99"/>
    <w:rsid w:val="00DE6D5C"/>
    <w:rPr>
      <w:sz w:val="14"/>
      <w14:numSpacing w14:val="tabular"/>
    </w:rPr>
  </w:style>
  <w:style w:type="paragraph" w:customStyle="1" w:styleId="Footerline26pt">
    <w:name w:val="Footer line 2 6pt"/>
    <w:basedOn w:val="aa"/>
    <w:uiPriority w:val="14"/>
    <w:rsid w:val="00DE6D5C"/>
    <w:pPr>
      <w:spacing w:after="0"/>
    </w:pPr>
    <w:rPr>
      <w:sz w:val="12"/>
    </w:rPr>
  </w:style>
  <w:style w:type="character" w:styleId="ac">
    <w:name w:val="footnote reference"/>
    <w:basedOn w:val="a2"/>
    <w:uiPriority w:val="99"/>
    <w:rsid w:val="00DE6D5C"/>
    <w:rPr>
      <w:vertAlign w:val="superscript"/>
    </w:rPr>
  </w:style>
  <w:style w:type="paragraph" w:styleId="ad">
    <w:name w:val="footnote text"/>
    <w:basedOn w:val="a1"/>
    <w:link w:val="ae"/>
    <w:uiPriority w:val="99"/>
    <w:rsid w:val="00DE6D5C"/>
    <w:pPr>
      <w:spacing w:after="0" w:line="240" w:lineRule="auto"/>
    </w:pPr>
    <w:rPr>
      <w:sz w:val="14"/>
      <w:szCs w:val="20"/>
    </w:rPr>
  </w:style>
  <w:style w:type="character" w:customStyle="1" w:styleId="ae">
    <w:name w:val="脚注文本 字符"/>
    <w:basedOn w:val="a2"/>
    <w:link w:val="ad"/>
    <w:uiPriority w:val="99"/>
    <w:rsid w:val="00DE6D5C"/>
    <w:rPr>
      <w:rFonts w:eastAsiaTheme="minorEastAsia"/>
      <w:sz w:val="14"/>
      <w:szCs w:val="20"/>
      <w14:numSpacing w14:val="tabular"/>
    </w:rPr>
  </w:style>
  <w:style w:type="paragraph" w:styleId="af">
    <w:name w:val="header"/>
    <w:basedOn w:val="a1"/>
    <w:link w:val="af0"/>
    <w:uiPriority w:val="99"/>
    <w:unhideWhenUsed/>
    <w:rsid w:val="00DE6D5C"/>
    <w:pPr>
      <w:tabs>
        <w:tab w:val="center" w:pos="4680"/>
        <w:tab w:val="right" w:pos="9360"/>
      </w:tabs>
    </w:pPr>
  </w:style>
  <w:style w:type="character" w:customStyle="1" w:styleId="af0">
    <w:name w:val="页眉 字符"/>
    <w:basedOn w:val="a2"/>
    <w:link w:val="af"/>
    <w:uiPriority w:val="99"/>
    <w:rsid w:val="00DE6D5C"/>
    <w:rPr>
      <w:rFonts w:eastAsiaTheme="minorEastAsia"/>
      <w14:numSpacing w14:val="tabular"/>
    </w:rPr>
  </w:style>
  <w:style w:type="character" w:styleId="af1">
    <w:name w:val="Hyperlink"/>
    <w:basedOn w:val="a2"/>
    <w:uiPriority w:val="99"/>
    <w:unhideWhenUsed/>
    <w:rsid w:val="00DE6D5C"/>
    <w:rPr>
      <w:color w:val="2C5967"/>
      <w:u w:val="single"/>
    </w:rPr>
  </w:style>
  <w:style w:type="paragraph" w:customStyle="1" w:styleId="Instructions">
    <w:name w:val="Instructions"/>
    <w:basedOn w:val="a1"/>
    <w:uiPriority w:val="99"/>
    <w:rsid w:val="00DE6D5C"/>
    <w:pPr>
      <w:spacing w:after="0" w:line="160" w:lineRule="atLeast"/>
      <w:ind w:right="3154"/>
      <w:jc w:val="both"/>
    </w:pPr>
    <w:rPr>
      <w:sz w:val="12"/>
      <w:szCs w:val="12"/>
    </w:rPr>
  </w:style>
  <w:style w:type="paragraph" w:styleId="TOC">
    <w:name w:val="TOC Heading"/>
    <w:basedOn w:val="1"/>
    <w:next w:val="a1"/>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
    <w:uiPriority w:val="99"/>
    <w:rsid w:val="00DE6D5C"/>
    <w:pPr>
      <w:pBdr>
        <w:top w:val="single" w:sz="2" w:space="7" w:color="auto"/>
        <w:bottom w:val="none" w:sz="0" w:space="0" w:color="auto"/>
      </w:pBdr>
      <w:spacing w:after="65" w:line="320" w:lineRule="atLeast"/>
    </w:pPr>
    <w:rPr>
      <w:sz w:val="19"/>
    </w:rPr>
  </w:style>
  <w:style w:type="character" w:styleId="af2">
    <w:name w:val="Placeholder Text"/>
    <w:basedOn w:val="a2"/>
    <w:uiPriority w:val="99"/>
    <w:rsid w:val="00535373"/>
    <w:rPr>
      <w:color w:val="AE562C"/>
    </w:rPr>
  </w:style>
  <w:style w:type="paragraph" w:customStyle="1" w:styleId="Referencebody">
    <w:name w:val="Reference body"/>
    <w:basedOn w:val="a1"/>
    <w:link w:val="ReferencebodyChar"/>
    <w:uiPriority w:val="12"/>
    <w:qFormat/>
    <w:rsid w:val="002768A0"/>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a2"/>
    <w:link w:val="Referencebody"/>
    <w:uiPriority w:val="12"/>
    <w:rsid w:val="002768A0"/>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2768A0"/>
    <w:pPr>
      <w:spacing w:after="120"/>
    </w:pPr>
    <w:rPr>
      <w:bCs/>
      <w:color w:val="161513"/>
      <w:sz w:val="28"/>
    </w:rPr>
  </w:style>
  <w:style w:type="character" w:customStyle="1" w:styleId="ReferenceheadingChar">
    <w:name w:val="Reference heading Char"/>
    <w:basedOn w:val="ReferencebodyChar"/>
    <w:link w:val="Referenceheading"/>
    <w:uiPriority w:val="12"/>
    <w:rsid w:val="002768A0"/>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a1"/>
    <w:next w:val="Referencequotedetails"/>
    <w:link w:val="ReferencequotecreditChar"/>
    <w:uiPriority w:val="12"/>
    <w:qFormat/>
    <w:rsid w:val="002768A0"/>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2768A0"/>
    <w:rPr>
      <w:rFonts w:asciiTheme="majorHAnsi" w:hAnsiTheme="majorHAnsi"/>
      <w:b/>
      <w:sz w:val="16"/>
      <w:szCs w:val="16"/>
      <w:shd w:val="clear" w:color="auto" w:fill="F1EFED"/>
      <w14:numSpacing w14:val="tabular"/>
    </w:rPr>
  </w:style>
  <w:style w:type="character" w:styleId="af3">
    <w:name w:val="Strong"/>
    <w:uiPriority w:val="1"/>
    <w:qFormat/>
    <w:rsid w:val="002768A0"/>
    <w:rPr>
      <w:b/>
      <w:bCs/>
    </w:rPr>
  </w:style>
  <w:style w:type="paragraph" w:styleId="af4">
    <w:name w:val="Subtitle"/>
    <w:basedOn w:val="a1"/>
    <w:next w:val="a1"/>
    <w:link w:val="af5"/>
    <w:uiPriority w:val="99"/>
    <w:qFormat/>
    <w:rsid w:val="002768A0"/>
    <w:pPr>
      <w:numPr>
        <w:ilvl w:val="1"/>
      </w:numPr>
      <w:spacing w:after="340" w:line="320" w:lineRule="atLeast"/>
      <w:ind w:right="1440"/>
    </w:pPr>
    <w:rPr>
      <w:rFonts w:eastAsiaTheme="majorEastAsia" w:cstheme="majorBidi"/>
      <w:iCs/>
      <w:sz w:val="22"/>
      <w:szCs w:val="24"/>
    </w:rPr>
  </w:style>
  <w:style w:type="character" w:customStyle="1" w:styleId="af5">
    <w:name w:val="副标题 字符"/>
    <w:basedOn w:val="a2"/>
    <w:link w:val="af4"/>
    <w:uiPriority w:val="99"/>
    <w:rsid w:val="002768A0"/>
    <w:rPr>
      <w:rFonts w:eastAsiaTheme="majorEastAsia" w:cstheme="majorBidi"/>
      <w:iCs/>
      <w:sz w:val="22"/>
      <w:szCs w:val="24"/>
      <w14:numSpacing w14:val="tabular"/>
    </w:rPr>
  </w:style>
  <w:style w:type="paragraph" w:styleId="TOC2">
    <w:name w:val="toc 2"/>
    <w:basedOn w:val="a1"/>
    <w:next w:val="a1"/>
    <w:autoRedefine/>
    <w:uiPriority w:val="39"/>
    <w:rsid w:val="00B76394"/>
    <w:pPr>
      <w:tabs>
        <w:tab w:val="right" w:pos="6926"/>
      </w:tabs>
      <w:spacing w:after="65"/>
      <w:ind w:left="216" w:right="3427"/>
    </w:pPr>
    <w:rPr>
      <w:noProof/>
      <w:szCs w:val="15"/>
    </w:rPr>
  </w:style>
  <w:style w:type="paragraph" w:styleId="af6">
    <w:name w:val="table of figures"/>
    <w:basedOn w:val="TOC2"/>
    <w:next w:val="a1"/>
    <w:uiPriority w:val="99"/>
    <w:rsid w:val="00A6165D"/>
    <w:pPr>
      <w:keepNext/>
      <w:keepLines/>
    </w:pPr>
  </w:style>
  <w:style w:type="paragraph" w:styleId="af7">
    <w:name w:val="Title"/>
    <w:basedOn w:val="a1"/>
    <w:link w:val="af8"/>
    <w:uiPriority w:val="99"/>
    <w:qFormat/>
    <w:rsid w:val="002768A0"/>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af8">
    <w:name w:val="标题 字符"/>
    <w:basedOn w:val="a2"/>
    <w:link w:val="af7"/>
    <w:uiPriority w:val="99"/>
    <w:rsid w:val="002768A0"/>
    <w:rPr>
      <w:rFonts w:ascii="Oracle Sans Light" w:eastAsiaTheme="majorEastAsia" w:hAnsi="Oracle Sans Light" w:cstheme="majorBidi"/>
      <w:kern w:val="28"/>
      <w:sz w:val="72"/>
      <w:szCs w:val="72"/>
      <w14:numSpacing w14:val="tabular"/>
    </w:rPr>
  </w:style>
  <w:style w:type="paragraph" w:styleId="TOC1">
    <w:name w:val="toc 1"/>
    <w:basedOn w:val="a1"/>
    <w:next w:val="a1"/>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a1"/>
    <w:qFormat/>
    <w:rsid w:val="008A0903"/>
    <w:pPr>
      <w:widowControl w:val="0"/>
      <w:autoSpaceDE w:val="0"/>
      <w:autoSpaceDN w:val="0"/>
      <w:spacing w:before="11800" w:after="180" w:line="240" w:lineRule="atLeast"/>
    </w:pPr>
    <w:rPr>
      <w:rFonts w:eastAsia="Oracle Sans" w:cs="Oracle Sans"/>
      <w:b/>
      <w:bCs/>
      <w:lang w:bidi="en-GB"/>
    </w:rPr>
  </w:style>
  <w:style w:type="paragraph" w:customStyle="1" w:styleId="Checkboxbulletsblack">
    <w:name w:val="Checkbox bullets black"/>
    <w:basedOn w:val="a1"/>
    <w:qFormat/>
    <w:rsid w:val="002768A0"/>
    <w:pPr>
      <w:keepNext/>
      <w:keepLines/>
      <w:numPr>
        <w:numId w:val="16"/>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2768A0"/>
    <w:pPr>
      <w:numPr>
        <w:numId w:val="24"/>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width">
    <w:name w:val="Reference graphic (6&quot; width)"/>
    <w:basedOn w:val="Referencebody"/>
    <w:next w:val="a8"/>
    <w:qFormat/>
    <w:rsid w:val="002768A0"/>
    <w:pPr>
      <w:keepNext w:val="0"/>
      <w:keepLines w:val="0"/>
      <w:spacing w:before="240"/>
      <w:jc w:val="center"/>
    </w:pPr>
  </w:style>
  <w:style w:type="paragraph" w:customStyle="1" w:styleId="Graphicright">
    <w:name w:val="Graphic right"/>
    <w:basedOn w:val="a1"/>
    <w:qFormat/>
    <w:rsid w:val="002768A0"/>
    <w:pPr>
      <w:spacing w:before="240" w:after="240"/>
      <w:jc w:val="right"/>
    </w:pPr>
  </w:style>
  <w:style w:type="paragraph" w:customStyle="1" w:styleId="Graphicleft">
    <w:name w:val="Graphic left"/>
    <w:basedOn w:val="Graphicright"/>
    <w:qFormat/>
    <w:rsid w:val="002768A0"/>
    <w:pPr>
      <w:jc w:val="left"/>
    </w:pPr>
    <w:rPr>
      <w:noProof/>
    </w:rPr>
  </w:style>
  <w:style w:type="paragraph" w:customStyle="1" w:styleId="Referencequoteindent">
    <w:name w:val="Reference quote indent"/>
    <w:basedOn w:val="a1"/>
    <w:qFormat/>
    <w:rsid w:val="002768A0"/>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a1"/>
    <w:qFormat/>
    <w:rsid w:val="002768A0"/>
    <w:pPr>
      <w:spacing w:after="720" w:line="240" w:lineRule="atLeast"/>
      <w:ind w:right="5040"/>
    </w:pPr>
    <w:rPr>
      <w:sz w:val="18"/>
    </w:rPr>
  </w:style>
  <w:style w:type="character" w:customStyle="1" w:styleId="33">
    <w:name w:val="标题 3 字符"/>
    <w:basedOn w:val="a2"/>
    <w:link w:val="32"/>
    <w:uiPriority w:val="4"/>
    <w:rsid w:val="002768A0"/>
    <w:rPr>
      <w:rFonts w:ascii="Oracle Sans Extra Bold" w:hAnsi="Oracle Sans Extra Bold"/>
      <w:sz w:val="25"/>
      <w:szCs w:val="25"/>
      <w14:numSpacing w14:val="tabular"/>
    </w:rPr>
  </w:style>
  <w:style w:type="character" w:customStyle="1" w:styleId="43">
    <w:name w:val="标题 4 字符"/>
    <w:basedOn w:val="a2"/>
    <w:link w:val="42"/>
    <w:uiPriority w:val="4"/>
    <w:rsid w:val="0037760E"/>
    <w:rPr>
      <w:rFonts w:ascii="Oracle Sans Semi Bold" w:hAnsi="Oracle Sans Semi Bold"/>
      <w:b/>
      <w:sz w:val="23"/>
      <w:szCs w:val="23"/>
      <w14:numSpacing w14:val="tabular"/>
    </w:rPr>
  </w:style>
  <w:style w:type="character" w:customStyle="1" w:styleId="53">
    <w:name w:val="标题 5 字符"/>
    <w:basedOn w:val="a2"/>
    <w:link w:val="52"/>
    <w:uiPriority w:val="4"/>
    <w:rsid w:val="0037760E"/>
    <w:rPr>
      <w:b/>
      <w:sz w:val="21"/>
      <w:szCs w:val="21"/>
      <w14:numSpacing w14:val="tabular"/>
    </w:rPr>
  </w:style>
  <w:style w:type="paragraph" w:styleId="TOC3">
    <w:name w:val="toc 3"/>
    <w:basedOn w:val="a1"/>
    <w:next w:val="a1"/>
    <w:autoRedefine/>
    <w:uiPriority w:val="39"/>
    <w:rsid w:val="00B76394"/>
    <w:pPr>
      <w:tabs>
        <w:tab w:val="right" w:pos="6926"/>
      </w:tabs>
      <w:spacing w:after="65"/>
      <w:ind w:left="432" w:right="3427"/>
    </w:pPr>
    <w:rPr>
      <w:noProof/>
      <w:szCs w:val="15"/>
    </w:rPr>
  </w:style>
  <w:style w:type="paragraph" w:styleId="af9">
    <w:name w:val="caption"/>
    <w:basedOn w:val="a1"/>
    <w:next w:val="a1"/>
    <w:link w:val="afa"/>
    <w:uiPriority w:val="99"/>
    <w:rsid w:val="00DE6D5C"/>
    <w:pPr>
      <w:keepNext/>
      <w:keepLines/>
      <w:spacing w:before="240"/>
    </w:pPr>
    <w:rPr>
      <w:bCs/>
      <w:sz w:val="15"/>
    </w:rPr>
  </w:style>
  <w:style w:type="character" w:customStyle="1" w:styleId="afa">
    <w:name w:val="题注 字符"/>
    <w:basedOn w:val="a2"/>
    <w:link w:val="af9"/>
    <w:uiPriority w:val="99"/>
    <w:rsid w:val="00DE6D5C"/>
    <w:rPr>
      <w:rFonts w:eastAsiaTheme="minorEastAsia"/>
      <w:bCs/>
      <w:sz w:val="15"/>
      <w14:numSpacing w14:val="tabular"/>
    </w:rPr>
  </w:style>
  <w:style w:type="paragraph" w:customStyle="1" w:styleId="Referencequote">
    <w:name w:val="Reference quote"/>
    <w:basedOn w:val="a1"/>
    <w:qFormat/>
    <w:rsid w:val="002768A0"/>
    <w:pPr>
      <w:spacing w:after="0" w:line="240" w:lineRule="auto"/>
    </w:pPr>
    <w:rPr>
      <w:rFonts w:asciiTheme="majorHAnsi" w:hAnsiTheme="majorHAnsi"/>
      <w:color w:val="AE562C"/>
      <w:sz w:val="24"/>
    </w:rPr>
  </w:style>
  <w:style w:type="paragraph" w:customStyle="1" w:styleId="Referencequoteblack">
    <w:name w:val="Reference quote black"/>
    <w:basedOn w:val="a1"/>
    <w:qFormat/>
    <w:rsid w:val="002768A0"/>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2768A0"/>
    <w:pPr>
      <w:keepNext/>
      <w:keepLines/>
    </w:pPr>
    <w:rPr>
      <w:color w:val="5C5651"/>
    </w:rPr>
  </w:style>
  <w:style w:type="paragraph" w:customStyle="1" w:styleId="Referencequoteindentcredit">
    <w:name w:val="Reference quote indent credit"/>
    <w:basedOn w:val="Referencequotecredit"/>
    <w:qFormat/>
    <w:rsid w:val="002768A0"/>
    <w:pPr>
      <w:ind w:left="1440" w:right="1440"/>
    </w:pPr>
    <w:rPr>
      <w:rFonts w:asciiTheme="minorHAnsi" w:hAnsiTheme="minorHAnsi"/>
    </w:rPr>
  </w:style>
  <w:style w:type="paragraph" w:customStyle="1" w:styleId="Code">
    <w:name w:val="Code"/>
    <w:basedOn w:val="a1"/>
    <w:next w:val="a1"/>
    <w:link w:val="CodeChar"/>
    <w:uiPriority w:val="3"/>
    <w:qFormat/>
    <w:rsid w:val="002768A0"/>
    <w:pPr>
      <w:keepNext/>
      <w:keepLines/>
    </w:pPr>
    <w:rPr>
      <w:rFonts w:ascii="Consolas" w:hAnsi="Consolas"/>
      <w:noProof/>
    </w:rPr>
  </w:style>
  <w:style w:type="character" w:customStyle="1" w:styleId="CodeChar">
    <w:name w:val="Code Char"/>
    <w:basedOn w:val="a2"/>
    <w:link w:val="Code"/>
    <w:uiPriority w:val="3"/>
    <w:rsid w:val="002768A0"/>
    <w:rPr>
      <w:rFonts w:ascii="Consolas" w:hAnsi="Consolas"/>
      <w:noProof/>
      <w14:numSpacing w14:val="tabular"/>
    </w:rPr>
  </w:style>
  <w:style w:type="paragraph" w:customStyle="1" w:styleId="CopyrightH1">
    <w:name w:val="Copyright H1"/>
    <w:basedOn w:val="a1"/>
    <w:uiPriority w:val="13"/>
    <w:rsid w:val="00DE6D5C"/>
    <w:pPr>
      <w:widowControl w:val="0"/>
      <w:autoSpaceDE w:val="0"/>
      <w:autoSpaceDN w:val="0"/>
      <w:spacing w:before="80" w:after="180" w:line="240" w:lineRule="atLeast"/>
    </w:pPr>
    <w:rPr>
      <w:rFonts w:asciiTheme="majorHAnsi" w:eastAsia="Oracle Sans" w:hAnsiTheme="majorHAnsi" w:cs="Oracle Sans"/>
      <w:bCs/>
      <w:lang w:bidi="en-GB"/>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afb">
    <w:name w:val="Emphasis"/>
    <w:uiPriority w:val="99"/>
    <w:rsid w:val="00DE6D5C"/>
    <w:rPr>
      <w:i/>
      <w:iCs/>
    </w:rPr>
  </w:style>
  <w:style w:type="character" w:styleId="afc">
    <w:name w:val="FollowedHyperlink"/>
    <w:basedOn w:val="a2"/>
    <w:uiPriority w:val="39"/>
    <w:unhideWhenUsed/>
    <w:rsid w:val="00DE6D5C"/>
    <w:rPr>
      <w:color w:val="2C5967" w:themeColor="followedHyperlink"/>
      <w:u w:val="single"/>
    </w:rPr>
  </w:style>
  <w:style w:type="paragraph" w:customStyle="1" w:styleId="Footerinformation">
    <w:name w:val="Footer information"/>
    <w:basedOn w:val="a1"/>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a2"/>
    <w:link w:val="Footerinformation"/>
    <w:uiPriority w:val="14"/>
    <w:rsid w:val="00DE6D5C"/>
    <w:rPr>
      <w:sz w:val="12"/>
      <w:szCs w:val="12"/>
      <w14:numSpacing w14:val="tabular"/>
    </w:rPr>
  </w:style>
  <w:style w:type="paragraph" w:styleId="a">
    <w:name w:val="List Number"/>
    <w:basedOn w:val="a1"/>
    <w:uiPriority w:val="99"/>
    <w:rsid w:val="00DE6D5C"/>
    <w:pPr>
      <w:numPr>
        <w:numId w:val="8"/>
      </w:numPr>
    </w:pPr>
  </w:style>
  <w:style w:type="paragraph" w:customStyle="1" w:styleId="Normalbullet">
    <w:name w:val="Normal bullet"/>
    <w:basedOn w:val="a1"/>
    <w:uiPriority w:val="2"/>
    <w:qFormat/>
    <w:rsid w:val="002768A0"/>
    <w:pPr>
      <w:numPr>
        <w:numId w:val="17"/>
      </w:numPr>
    </w:pPr>
  </w:style>
  <w:style w:type="paragraph" w:customStyle="1" w:styleId="Normalbullet1">
    <w:name w:val="Normal bullet 1"/>
    <w:basedOn w:val="Normalbullet"/>
    <w:uiPriority w:val="2"/>
    <w:qFormat/>
    <w:rsid w:val="002768A0"/>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a1"/>
    <w:uiPriority w:val="2"/>
    <w:qFormat/>
    <w:rsid w:val="002768A0"/>
    <w:pPr>
      <w:numPr>
        <w:numId w:val="18"/>
      </w:numPr>
    </w:pPr>
  </w:style>
  <w:style w:type="paragraph" w:customStyle="1" w:styleId="Normaloutline2">
    <w:name w:val="Normal outline 2"/>
    <w:basedOn w:val="a1"/>
    <w:uiPriority w:val="99"/>
    <w:rsid w:val="00DE6D5C"/>
    <w:pPr>
      <w:numPr>
        <w:ilvl w:val="1"/>
        <w:numId w:val="18"/>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2768A0"/>
    <w:pPr>
      <w:numPr>
        <w:numId w:val="19"/>
      </w:numPr>
      <w:tabs>
        <w:tab w:val="left" w:pos="216"/>
      </w:tabs>
    </w:pPr>
  </w:style>
  <w:style w:type="character" w:customStyle="1" w:styleId="ReferencebulletChar">
    <w:name w:val="Reference bullet Char"/>
    <w:basedOn w:val="ReferencebodyChar"/>
    <w:link w:val="Referencebullet"/>
    <w:uiPriority w:val="12"/>
    <w:rsid w:val="002768A0"/>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2768A0"/>
    <w:pPr>
      <w:ind w:left="1440" w:right="1440"/>
    </w:pPr>
  </w:style>
  <w:style w:type="paragraph" w:customStyle="1" w:styleId="Checkboxbullets">
    <w:name w:val="Checkbox bullets"/>
    <w:basedOn w:val="Checkboxbulletsblack"/>
    <w:qFormat/>
    <w:rsid w:val="002768A0"/>
    <w:pPr>
      <w:numPr>
        <w:numId w:val="20"/>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2768A0"/>
    <w:rPr>
      <w:color w:val="5C5651"/>
    </w:rPr>
  </w:style>
  <w:style w:type="paragraph" w:customStyle="1" w:styleId="Referencequotedetails">
    <w:name w:val="Reference quote details"/>
    <w:basedOn w:val="a1"/>
    <w:link w:val="ReferencequotedetailsChar"/>
    <w:uiPriority w:val="12"/>
    <w:qFormat/>
    <w:rsid w:val="002768A0"/>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2768A0"/>
    <w:rPr>
      <w:rFonts w:asciiTheme="majorHAnsi" w:hAnsiTheme="majorHAnsi"/>
      <w:sz w:val="16"/>
      <w:szCs w:val="16"/>
      <w:shd w:val="clear" w:color="auto" w:fill="F1EFED"/>
      <w14:numSpacing w14:val="tabular"/>
    </w:rPr>
  </w:style>
  <w:style w:type="paragraph" w:customStyle="1" w:styleId="Smalltext">
    <w:name w:val="Small text"/>
    <w:basedOn w:val="a1"/>
    <w:link w:val="SmalltextChar"/>
    <w:uiPriority w:val="1"/>
    <w:qFormat/>
    <w:rsid w:val="002768A0"/>
    <w:pPr>
      <w:tabs>
        <w:tab w:val="left" w:pos="288"/>
      </w:tabs>
      <w:spacing w:after="100" w:line="200" w:lineRule="atLeast"/>
    </w:pPr>
    <w:rPr>
      <w:sz w:val="15"/>
    </w:rPr>
  </w:style>
  <w:style w:type="character" w:customStyle="1" w:styleId="SmalltextChar">
    <w:name w:val="Small text Char"/>
    <w:basedOn w:val="a2"/>
    <w:link w:val="Smalltext"/>
    <w:uiPriority w:val="1"/>
    <w:rsid w:val="002768A0"/>
    <w:rPr>
      <w:sz w:val="15"/>
      <w14:numSpacing w14:val="tabular"/>
    </w:rPr>
  </w:style>
  <w:style w:type="paragraph" w:customStyle="1" w:styleId="Smallbullet">
    <w:name w:val="Small bullet"/>
    <w:basedOn w:val="Smalltext"/>
    <w:uiPriority w:val="2"/>
    <w:qFormat/>
    <w:rsid w:val="002768A0"/>
    <w:pPr>
      <w:numPr>
        <w:numId w:val="21"/>
      </w:numPr>
      <w:tabs>
        <w:tab w:val="clear" w:pos="288"/>
      </w:tabs>
    </w:pPr>
  </w:style>
  <w:style w:type="paragraph" w:customStyle="1" w:styleId="Smallbullet1">
    <w:name w:val="Small bullet 1"/>
    <w:basedOn w:val="Smallbullet"/>
    <w:uiPriority w:val="2"/>
    <w:qFormat/>
    <w:rsid w:val="002768A0"/>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2768A0"/>
    <w:pPr>
      <w:numPr>
        <w:numId w:val="22"/>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60">
    <w:name w:val="标题 6 字符"/>
    <w:basedOn w:val="a2"/>
    <w:link w:val="6"/>
    <w:uiPriority w:val="99"/>
    <w:semiHidden/>
    <w:rsid w:val="002768A0"/>
    <w:rPr>
      <w:rFonts w:asciiTheme="majorHAnsi" w:eastAsiaTheme="majorEastAsia" w:hAnsiTheme="majorHAnsi" w:cstheme="majorBidi"/>
      <w:color w:val="385251" w:themeColor="accent1" w:themeShade="7F"/>
      <w14:numSpacing w14:val="tabular"/>
    </w:rPr>
  </w:style>
  <w:style w:type="character" w:customStyle="1" w:styleId="70">
    <w:name w:val="标题 7 字符"/>
    <w:basedOn w:val="a2"/>
    <w:link w:val="7"/>
    <w:uiPriority w:val="99"/>
    <w:semiHidden/>
    <w:rsid w:val="002768A0"/>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a2"/>
    <w:uiPriority w:val="6"/>
    <w:qFormat/>
    <w:rsid w:val="002768A0"/>
    <w:rPr>
      <w:b/>
      <w:color w:val="AE562C"/>
      <w:lang w:val="en-GB"/>
    </w:rPr>
  </w:style>
  <w:style w:type="paragraph" w:customStyle="1" w:styleId="Tableofimages">
    <w:name w:val="Table of images"/>
    <w:basedOn w:val="af6"/>
    <w:uiPriority w:val="99"/>
    <w:qFormat/>
    <w:rsid w:val="002768A0"/>
  </w:style>
  <w:style w:type="paragraph" w:customStyle="1" w:styleId="Tabletitle">
    <w:name w:val="Table title"/>
    <w:basedOn w:val="Tableheading"/>
    <w:next w:val="a1"/>
    <w:uiPriority w:val="5"/>
    <w:qFormat/>
    <w:rsid w:val="002768A0"/>
  </w:style>
  <w:style w:type="table" w:styleId="24">
    <w:name w:val="Grid Table 2"/>
    <w:basedOn w:val="a3"/>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Light List Accent 3"/>
    <w:basedOn w:val="a3"/>
    <w:uiPriority w:val="61"/>
    <w:rsid w:val="008E76A0"/>
    <w:pPr>
      <w:spacing w:after="0" w:line="240" w:lineRule="auto"/>
    </w:pPr>
    <w:rPr>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3-1">
    <w:name w:val="List Table 3 Accent 1"/>
    <w:basedOn w:val="34"/>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2768A0"/>
    <w:rPr>
      <w:color w:val="000000" w:themeColor="text1"/>
    </w:rPr>
  </w:style>
  <w:style w:type="table" w:styleId="3-2">
    <w:name w:val="List Table 3 Accent 2"/>
    <w:basedOn w:val="34"/>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3-3">
    <w:name w:val="List Table 3 Accent 3"/>
    <w:basedOn w:val="34"/>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3-4">
    <w:name w:val="List Table 3 Accent 4"/>
    <w:basedOn w:val="34"/>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3-5">
    <w:name w:val="List Table 3 Accent 5"/>
    <w:basedOn w:val="34"/>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3-6">
    <w:name w:val="List Table 3 Accent 6"/>
    <w:basedOn w:val="34"/>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34">
    <w:name w:val="List Table 3"/>
    <w:basedOn w:val="a3"/>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2768A0"/>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80">
    <w:name w:val="标题 8 字符"/>
    <w:basedOn w:val="a2"/>
    <w:link w:val="8"/>
    <w:uiPriority w:val="99"/>
    <w:semiHidden/>
    <w:rsid w:val="002768A0"/>
    <w:rPr>
      <w:rFonts w:asciiTheme="majorHAnsi" w:eastAsiaTheme="majorEastAsia" w:hAnsiTheme="majorHAnsi" w:cstheme="majorBidi"/>
      <w:color w:val="272727" w:themeColor="text1" w:themeTint="D8"/>
      <w:sz w:val="21"/>
      <w:szCs w:val="21"/>
      <w14:numSpacing w14:val="tabular"/>
    </w:rPr>
  </w:style>
  <w:style w:type="character" w:customStyle="1" w:styleId="90">
    <w:name w:val="标题 9 字符"/>
    <w:basedOn w:val="a2"/>
    <w:link w:val="9"/>
    <w:uiPriority w:val="99"/>
    <w:semiHidden/>
    <w:rsid w:val="002768A0"/>
    <w:rPr>
      <w:rFonts w:asciiTheme="majorHAnsi" w:eastAsiaTheme="majorEastAsia" w:hAnsiTheme="majorHAnsi" w:cstheme="majorBidi"/>
      <w:i/>
      <w:iCs/>
      <w:color w:val="272727" w:themeColor="text1" w:themeTint="D8"/>
      <w:sz w:val="21"/>
      <w:szCs w:val="21"/>
      <w14:numSpacing w14:val="tabular"/>
    </w:rPr>
  </w:style>
  <w:style w:type="paragraph" w:styleId="afd">
    <w:name w:val="Balloon Text"/>
    <w:basedOn w:val="a1"/>
    <w:link w:val="afe"/>
    <w:uiPriority w:val="99"/>
    <w:semiHidden/>
    <w:unhideWhenUsed/>
    <w:rsid w:val="00DE6D5C"/>
    <w:pPr>
      <w:spacing w:after="0" w:line="240" w:lineRule="auto"/>
    </w:pPr>
    <w:rPr>
      <w:rFonts w:ascii="Segoe UI" w:hAnsi="Segoe UI" w:cs="Segoe UI"/>
      <w:sz w:val="18"/>
      <w:szCs w:val="18"/>
    </w:rPr>
  </w:style>
  <w:style w:type="character" w:customStyle="1" w:styleId="afe">
    <w:name w:val="批注框文本 字符"/>
    <w:basedOn w:val="a2"/>
    <w:link w:val="afd"/>
    <w:uiPriority w:val="99"/>
    <w:semiHidden/>
    <w:rsid w:val="00DE6D5C"/>
    <w:rPr>
      <w:rFonts w:ascii="Segoe UI" w:hAnsi="Segoe UI" w:cs="Segoe UI"/>
      <w:sz w:val="18"/>
      <w:szCs w:val="18"/>
      <w14:numSpacing w14:val="tabular"/>
    </w:rPr>
  </w:style>
  <w:style w:type="paragraph" w:styleId="aff">
    <w:name w:val="Bibliography"/>
    <w:basedOn w:val="a1"/>
    <w:next w:val="a1"/>
    <w:uiPriority w:val="37"/>
    <w:semiHidden/>
    <w:rsid w:val="00DE6D5C"/>
    <w:pPr>
      <w:spacing w:after="200" w:line="276" w:lineRule="auto"/>
    </w:pPr>
  </w:style>
  <w:style w:type="paragraph" w:styleId="aff0">
    <w:name w:val="Block Text"/>
    <w:basedOn w:val="a1"/>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i/>
      <w:iCs/>
      <w:color w:val="76A2A0" w:themeColor="accent1"/>
    </w:rPr>
  </w:style>
  <w:style w:type="paragraph" w:styleId="aff1">
    <w:name w:val="Body Text"/>
    <w:basedOn w:val="a1"/>
    <w:link w:val="aff2"/>
    <w:uiPriority w:val="99"/>
    <w:semiHidden/>
    <w:unhideWhenUsed/>
    <w:rsid w:val="00DE6D5C"/>
  </w:style>
  <w:style w:type="character" w:customStyle="1" w:styleId="aff2">
    <w:name w:val="正文文本 字符"/>
    <w:basedOn w:val="a2"/>
    <w:link w:val="aff1"/>
    <w:uiPriority w:val="99"/>
    <w:semiHidden/>
    <w:rsid w:val="00DE6D5C"/>
    <w:rPr>
      <w14:numSpacing w14:val="tabular"/>
    </w:rPr>
  </w:style>
  <w:style w:type="paragraph" w:styleId="25">
    <w:name w:val="Body Text 2"/>
    <w:basedOn w:val="a1"/>
    <w:link w:val="26"/>
    <w:uiPriority w:val="99"/>
    <w:semiHidden/>
    <w:unhideWhenUsed/>
    <w:rsid w:val="00DE6D5C"/>
    <w:pPr>
      <w:spacing w:line="480" w:lineRule="auto"/>
    </w:pPr>
  </w:style>
  <w:style w:type="character" w:customStyle="1" w:styleId="26">
    <w:name w:val="正文文本 2 字符"/>
    <w:basedOn w:val="a2"/>
    <w:link w:val="25"/>
    <w:uiPriority w:val="99"/>
    <w:semiHidden/>
    <w:rsid w:val="00DE6D5C"/>
    <w:rPr>
      <w14:numSpacing w14:val="tabular"/>
    </w:rPr>
  </w:style>
  <w:style w:type="paragraph" w:styleId="35">
    <w:name w:val="Body Text 3"/>
    <w:basedOn w:val="a1"/>
    <w:link w:val="36"/>
    <w:uiPriority w:val="99"/>
    <w:semiHidden/>
    <w:unhideWhenUsed/>
    <w:rsid w:val="00DE6D5C"/>
    <w:rPr>
      <w:sz w:val="16"/>
      <w:szCs w:val="16"/>
    </w:rPr>
  </w:style>
  <w:style w:type="character" w:customStyle="1" w:styleId="36">
    <w:name w:val="正文文本 3 字符"/>
    <w:basedOn w:val="a2"/>
    <w:link w:val="35"/>
    <w:uiPriority w:val="99"/>
    <w:semiHidden/>
    <w:rsid w:val="00DE6D5C"/>
    <w:rPr>
      <w:sz w:val="16"/>
      <w:szCs w:val="16"/>
      <w14:numSpacing w14:val="tabular"/>
    </w:rPr>
  </w:style>
  <w:style w:type="paragraph" w:styleId="aff3">
    <w:name w:val="Body Text First Indent"/>
    <w:basedOn w:val="aff1"/>
    <w:link w:val="aff4"/>
    <w:uiPriority w:val="99"/>
    <w:semiHidden/>
    <w:unhideWhenUsed/>
    <w:rsid w:val="00DE6D5C"/>
    <w:pPr>
      <w:ind w:firstLine="360"/>
    </w:pPr>
  </w:style>
  <w:style w:type="character" w:customStyle="1" w:styleId="aff4">
    <w:name w:val="正文文本首行缩进 字符"/>
    <w:basedOn w:val="aff2"/>
    <w:link w:val="aff3"/>
    <w:uiPriority w:val="99"/>
    <w:semiHidden/>
    <w:rsid w:val="00DE6D5C"/>
    <w:rPr>
      <w14:numSpacing w14:val="tabular"/>
    </w:rPr>
  </w:style>
  <w:style w:type="paragraph" w:styleId="aff5">
    <w:name w:val="Body Text Indent"/>
    <w:basedOn w:val="a1"/>
    <w:link w:val="aff6"/>
    <w:uiPriority w:val="99"/>
    <w:semiHidden/>
    <w:unhideWhenUsed/>
    <w:rsid w:val="00DE6D5C"/>
    <w:pPr>
      <w:ind w:left="360"/>
    </w:pPr>
  </w:style>
  <w:style w:type="character" w:customStyle="1" w:styleId="aff6">
    <w:name w:val="正文文本缩进 字符"/>
    <w:basedOn w:val="a2"/>
    <w:link w:val="aff5"/>
    <w:uiPriority w:val="99"/>
    <w:semiHidden/>
    <w:rsid w:val="00DE6D5C"/>
    <w:rPr>
      <w14:numSpacing w14:val="tabular"/>
    </w:rPr>
  </w:style>
  <w:style w:type="paragraph" w:styleId="27">
    <w:name w:val="Body Text First Indent 2"/>
    <w:basedOn w:val="aff5"/>
    <w:link w:val="28"/>
    <w:uiPriority w:val="99"/>
    <w:semiHidden/>
    <w:unhideWhenUsed/>
    <w:rsid w:val="00DE6D5C"/>
    <w:pPr>
      <w:ind w:firstLine="360"/>
    </w:pPr>
  </w:style>
  <w:style w:type="character" w:customStyle="1" w:styleId="28">
    <w:name w:val="正文文本首行缩进 2 字符"/>
    <w:basedOn w:val="aff6"/>
    <w:link w:val="27"/>
    <w:uiPriority w:val="99"/>
    <w:semiHidden/>
    <w:rsid w:val="00DE6D5C"/>
    <w:rPr>
      <w14:numSpacing w14:val="tabular"/>
    </w:rPr>
  </w:style>
  <w:style w:type="paragraph" w:styleId="29">
    <w:name w:val="Body Text Indent 2"/>
    <w:basedOn w:val="a1"/>
    <w:link w:val="2a"/>
    <w:uiPriority w:val="99"/>
    <w:semiHidden/>
    <w:unhideWhenUsed/>
    <w:rsid w:val="00DE6D5C"/>
    <w:pPr>
      <w:spacing w:line="480" w:lineRule="auto"/>
      <w:ind w:left="360"/>
    </w:pPr>
  </w:style>
  <w:style w:type="character" w:customStyle="1" w:styleId="2a">
    <w:name w:val="正文文本缩进 2 字符"/>
    <w:basedOn w:val="a2"/>
    <w:link w:val="29"/>
    <w:uiPriority w:val="99"/>
    <w:semiHidden/>
    <w:rsid w:val="00DE6D5C"/>
    <w:rPr>
      <w14:numSpacing w14:val="tabular"/>
    </w:rPr>
  </w:style>
  <w:style w:type="paragraph" w:styleId="37">
    <w:name w:val="Body Text Indent 3"/>
    <w:basedOn w:val="a1"/>
    <w:link w:val="38"/>
    <w:uiPriority w:val="99"/>
    <w:semiHidden/>
    <w:unhideWhenUsed/>
    <w:rsid w:val="00DE6D5C"/>
    <w:pPr>
      <w:ind w:left="360"/>
    </w:pPr>
    <w:rPr>
      <w:sz w:val="16"/>
      <w:szCs w:val="16"/>
    </w:rPr>
  </w:style>
  <w:style w:type="character" w:customStyle="1" w:styleId="38">
    <w:name w:val="正文文本缩进 3 字符"/>
    <w:basedOn w:val="a2"/>
    <w:link w:val="37"/>
    <w:uiPriority w:val="99"/>
    <w:semiHidden/>
    <w:rsid w:val="00DE6D5C"/>
    <w:rPr>
      <w:sz w:val="16"/>
      <w:szCs w:val="16"/>
      <w14:numSpacing w14:val="tabular"/>
    </w:rPr>
  </w:style>
  <w:style w:type="paragraph" w:styleId="aff7">
    <w:name w:val="Closing"/>
    <w:basedOn w:val="a1"/>
    <w:link w:val="aff8"/>
    <w:uiPriority w:val="99"/>
    <w:semiHidden/>
    <w:rsid w:val="00DE6D5C"/>
    <w:pPr>
      <w:ind w:left="4320"/>
    </w:pPr>
  </w:style>
  <w:style w:type="character" w:customStyle="1" w:styleId="aff8">
    <w:name w:val="结束语 字符"/>
    <w:basedOn w:val="a2"/>
    <w:link w:val="aff7"/>
    <w:uiPriority w:val="99"/>
    <w:semiHidden/>
    <w:rsid w:val="00DE6D5C"/>
    <w:rPr>
      <w:rFonts w:eastAsiaTheme="minorEastAsia"/>
      <w14:numSpacing w14:val="tabular"/>
    </w:rPr>
  </w:style>
  <w:style w:type="paragraph" w:styleId="aff9">
    <w:name w:val="annotation subject"/>
    <w:basedOn w:val="a6"/>
    <w:next w:val="a6"/>
    <w:link w:val="affa"/>
    <w:uiPriority w:val="99"/>
    <w:semiHidden/>
    <w:rsid w:val="00DE6D5C"/>
    <w:rPr>
      <w:b/>
      <w:bCs/>
    </w:rPr>
  </w:style>
  <w:style w:type="character" w:customStyle="1" w:styleId="affa">
    <w:name w:val="批注主题 字符"/>
    <w:basedOn w:val="a7"/>
    <w:link w:val="aff9"/>
    <w:uiPriority w:val="99"/>
    <w:semiHidden/>
    <w:rsid w:val="00DE6D5C"/>
    <w:rPr>
      <w:rFonts w:eastAsiaTheme="minorEastAsia"/>
      <w:b/>
      <w:bCs/>
      <w:sz w:val="20"/>
      <w:szCs w:val="20"/>
      <w14:numSpacing w14:val="tabular"/>
    </w:rPr>
  </w:style>
  <w:style w:type="paragraph" w:styleId="affb">
    <w:name w:val="Date"/>
    <w:basedOn w:val="a1"/>
    <w:next w:val="a1"/>
    <w:link w:val="affc"/>
    <w:uiPriority w:val="99"/>
    <w:semiHidden/>
    <w:rsid w:val="00DE6D5C"/>
    <w:pPr>
      <w:spacing w:after="200" w:line="276" w:lineRule="auto"/>
    </w:pPr>
  </w:style>
  <w:style w:type="character" w:customStyle="1" w:styleId="affc">
    <w:name w:val="日期 字符"/>
    <w:basedOn w:val="a2"/>
    <w:link w:val="affb"/>
    <w:uiPriority w:val="99"/>
    <w:semiHidden/>
    <w:rsid w:val="00DE6D5C"/>
    <w:rPr>
      <w:rFonts w:eastAsiaTheme="minorEastAsia"/>
      <w14:numSpacing w14:val="tabular"/>
    </w:rPr>
  </w:style>
  <w:style w:type="paragraph" w:styleId="affd">
    <w:name w:val="Document Map"/>
    <w:basedOn w:val="a1"/>
    <w:link w:val="affe"/>
    <w:uiPriority w:val="99"/>
    <w:semiHidden/>
    <w:rsid w:val="00DE6D5C"/>
    <w:rPr>
      <w:rFonts w:ascii="Tahoma" w:hAnsi="Tahoma" w:cs="Tahoma"/>
      <w:sz w:val="16"/>
      <w:szCs w:val="16"/>
    </w:rPr>
  </w:style>
  <w:style w:type="character" w:customStyle="1" w:styleId="affe">
    <w:name w:val="文档结构图 字符"/>
    <w:basedOn w:val="a2"/>
    <w:link w:val="affd"/>
    <w:uiPriority w:val="99"/>
    <w:semiHidden/>
    <w:rsid w:val="00DE6D5C"/>
    <w:rPr>
      <w:rFonts w:ascii="Tahoma" w:eastAsiaTheme="minorEastAsia" w:hAnsi="Tahoma" w:cs="Tahoma"/>
      <w:sz w:val="16"/>
      <w:szCs w:val="16"/>
      <w14:numSpacing w14:val="tabular"/>
    </w:rPr>
  </w:style>
  <w:style w:type="paragraph" w:styleId="afff">
    <w:name w:val="E-mail Signature"/>
    <w:basedOn w:val="a1"/>
    <w:link w:val="afff0"/>
    <w:uiPriority w:val="99"/>
    <w:semiHidden/>
    <w:rsid w:val="00DE6D5C"/>
  </w:style>
  <w:style w:type="character" w:customStyle="1" w:styleId="afff0">
    <w:name w:val="电子邮件签名 字符"/>
    <w:basedOn w:val="a2"/>
    <w:link w:val="afff"/>
    <w:uiPriority w:val="99"/>
    <w:semiHidden/>
    <w:rsid w:val="00DE6D5C"/>
    <w:rPr>
      <w:rFonts w:eastAsiaTheme="minorEastAsia"/>
      <w14:numSpacing w14:val="tabular"/>
    </w:rPr>
  </w:style>
  <w:style w:type="character" w:styleId="afff1">
    <w:name w:val="endnote reference"/>
    <w:basedOn w:val="a2"/>
    <w:uiPriority w:val="99"/>
    <w:semiHidden/>
    <w:rsid w:val="00DE6D5C"/>
    <w:rPr>
      <w:vertAlign w:val="superscript"/>
    </w:rPr>
  </w:style>
  <w:style w:type="paragraph" w:styleId="afff2">
    <w:name w:val="endnote text"/>
    <w:basedOn w:val="a1"/>
    <w:link w:val="afff3"/>
    <w:uiPriority w:val="99"/>
    <w:semiHidden/>
    <w:rsid w:val="00DE6D5C"/>
    <w:rPr>
      <w:sz w:val="20"/>
      <w:szCs w:val="20"/>
    </w:rPr>
  </w:style>
  <w:style w:type="character" w:customStyle="1" w:styleId="afff3">
    <w:name w:val="尾注文本 字符"/>
    <w:basedOn w:val="a2"/>
    <w:link w:val="afff2"/>
    <w:uiPriority w:val="99"/>
    <w:semiHidden/>
    <w:rsid w:val="00DE6D5C"/>
    <w:rPr>
      <w:rFonts w:eastAsiaTheme="minorEastAsia"/>
      <w:sz w:val="20"/>
      <w:szCs w:val="20"/>
      <w14:numSpacing w14:val="tabular"/>
    </w:rPr>
  </w:style>
  <w:style w:type="paragraph" w:styleId="afff4">
    <w:name w:val="envelope address"/>
    <w:basedOn w:val="a1"/>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1-6">
    <w:name w:val="Grid Table 1 Light Accent 6"/>
    <w:basedOn w:val="a3"/>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
    <w:name w:val="HTML Address"/>
    <w:basedOn w:val="a1"/>
    <w:link w:val="HTML0"/>
    <w:uiPriority w:val="99"/>
    <w:semiHidden/>
    <w:unhideWhenUsed/>
    <w:rsid w:val="00DE6D5C"/>
    <w:pPr>
      <w:spacing w:after="0" w:line="240" w:lineRule="auto"/>
    </w:pPr>
    <w:rPr>
      <w:i/>
      <w:iCs/>
    </w:rPr>
  </w:style>
  <w:style w:type="character" w:customStyle="1" w:styleId="HTML0">
    <w:name w:val="HTML 地址 字符"/>
    <w:basedOn w:val="a2"/>
    <w:link w:val="HTML"/>
    <w:uiPriority w:val="99"/>
    <w:semiHidden/>
    <w:rsid w:val="00DE6D5C"/>
    <w:rPr>
      <w:i/>
      <w:iCs/>
      <w14:numSpacing w14:val="tabular"/>
    </w:rPr>
  </w:style>
  <w:style w:type="paragraph" w:styleId="HTML1">
    <w:name w:val="HTML Preformatted"/>
    <w:basedOn w:val="a1"/>
    <w:link w:val="HTML2"/>
    <w:uiPriority w:val="99"/>
    <w:semiHidden/>
    <w:unhideWhenUsed/>
    <w:rsid w:val="00DE6D5C"/>
    <w:pPr>
      <w:spacing w:after="0" w:line="240" w:lineRule="auto"/>
    </w:pPr>
    <w:rPr>
      <w:rFonts w:ascii="Consolas" w:hAnsi="Consolas"/>
      <w:sz w:val="20"/>
      <w:szCs w:val="20"/>
    </w:rPr>
  </w:style>
  <w:style w:type="character" w:customStyle="1" w:styleId="HTML2">
    <w:name w:val="HTML 预设格式 字符"/>
    <w:basedOn w:val="a2"/>
    <w:link w:val="HTML1"/>
    <w:uiPriority w:val="99"/>
    <w:semiHidden/>
    <w:rsid w:val="00DE6D5C"/>
    <w:rPr>
      <w:rFonts w:ascii="Consolas" w:hAnsi="Consolas"/>
      <w:sz w:val="20"/>
      <w:szCs w:val="20"/>
      <w14:numSpacing w14:val="tabular"/>
    </w:rPr>
  </w:style>
  <w:style w:type="paragraph" w:styleId="11">
    <w:name w:val="index 1"/>
    <w:basedOn w:val="a1"/>
    <w:next w:val="a1"/>
    <w:autoRedefine/>
    <w:uiPriority w:val="99"/>
    <w:semiHidden/>
    <w:rsid w:val="00DE6D5C"/>
    <w:pPr>
      <w:ind w:left="220" w:hanging="220"/>
    </w:pPr>
  </w:style>
  <w:style w:type="paragraph" w:styleId="2b">
    <w:name w:val="index 2"/>
    <w:basedOn w:val="a1"/>
    <w:next w:val="a1"/>
    <w:autoRedefine/>
    <w:uiPriority w:val="99"/>
    <w:semiHidden/>
    <w:rsid w:val="00DE6D5C"/>
    <w:pPr>
      <w:ind w:left="440" w:hanging="220"/>
    </w:pPr>
  </w:style>
  <w:style w:type="paragraph" w:styleId="39">
    <w:name w:val="index 3"/>
    <w:basedOn w:val="a1"/>
    <w:next w:val="a1"/>
    <w:autoRedefine/>
    <w:uiPriority w:val="99"/>
    <w:semiHidden/>
    <w:rsid w:val="00DE6D5C"/>
    <w:pPr>
      <w:ind w:left="660" w:hanging="220"/>
    </w:pPr>
  </w:style>
  <w:style w:type="paragraph" w:styleId="44">
    <w:name w:val="index 4"/>
    <w:basedOn w:val="a1"/>
    <w:next w:val="a1"/>
    <w:autoRedefine/>
    <w:uiPriority w:val="99"/>
    <w:semiHidden/>
    <w:rsid w:val="00DE6D5C"/>
    <w:pPr>
      <w:ind w:left="880" w:hanging="220"/>
    </w:pPr>
  </w:style>
  <w:style w:type="paragraph" w:styleId="54">
    <w:name w:val="index 5"/>
    <w:basedOn w:val="a1"/>
    <w:next w:val="a1"/>
    <w:autoRedefine/>
    <w:uiPriority w:val="99"/>
    <w:semiHidden/>
    <w:rsid w:val="00DE6D5C"/>
    <w:pPr>
      <w:ind w:left="1100" w:hanging="220"/>
    </w:pPr>
  </w:style>
  <w:style w:type="paragraph" w:styleId="61">
    <w:name w:val="index 6"/>
    <w:basedOn w:val="a1"/>
    <w:next w:val="a1"/>
    <w:autoRedefine/>
    <w:uiPriority w:val="99"/>
    <w:semiHidden/>
    <w:rsid w:val="00DE6D5C"/>
    <w:pPr>
      <w:ind w:left="1320" w:hanging="220"/>
    </w:pPr>
  </w:style>
  <w:style w:type="paragraph" w:styleId="71">
    <w:name w:val="index 7"/>
    <w:basedOn w:val="a1"/>
    <w:next w:val="a1"/>
    <w:autoRedefine/>
    <w:uiPriority w:val="99"/>
    <w:semiHidden/>
    <w:rsid w:val="00DE6D5C"/>
    <w:pPr>
      <w:ind w:left="1540" w:hanging="220"/>
    </w:pPr>
  </w:style>
  <w:style w:type="paragraph" w:styleId="81">
    <w:name w:val="index 8"/>
    <w:basedOn w:val="a1"/>
    <w:next w:val="a1"/>
    <w:autoRedefine/>
    <w:uiPriority w:val="99"/>
    <w:semiHidden/>
    <w:rsid w:val="00DE6D5C"/>
    <w:pPr>
      <w:ind w:left="1760" w:hanging="220"/>
    </w:pPr>
  </w:style>
  <w:style w:type="paragraph" w:styleId="91">
    <w:name w:val="index 9"/>
    <w:basedOn w:val="a1"/>
    <w:next w:val="a1"/>
    <w:autoRedefine/>
    <w:uiPriority w:val="99"/>
    <w:semiHidden/>
    <w:rsid w:val="00DE6D5C"/>
    <w:pPr>
      <w:ind w:left="1980" w:hanging="220"/>
    </w:pPr>
  </w:style>
  <w:style w:type="paragraph" w:styleId="afff6">
    <w:name w:val="index heading"/>
    <w:basedOn w:val="a1"/>
    <w:next w:val="11"/>
    <w:uiPriority w:val="99"/>
    <w:semiHidden/>
    <w:rsid w:val="00DE6D5C"/>
    <w:pPr>
      <w:spacing w:after="200" w:line="276" w:lineRule="auto"/>
    </w:pPr>
    <w:rPr>
      <w:rFonts w:asciiTheme="majorHAnsi" w:eastAsiaTheme="majorEastAsia" w:hAnsiTheme="majorHAnsi" w:cstheme="majorBidi"/>
      <w:b/>
      <w:bCs/>
    </w:rPr>
  </w:style>
  <w:style w:type="character" w:styleId="afff7">
    <w:name w:val="Intense Emphasis"/>
    <w:uiPriority w:val="99"/>
    <w:rsid w:val="00DE6D5C"/>
    <w:rPr>
      <w:b/>
      <w:bCs/>
      <w:i/>
      <w:iCs/>
      <w:color w:val="auto"/>
    </w:rPr>
  </w:style>
  <w:style w:type="paragraph" w:styleId="afff8">
    <w:name w:val="Intense Quote"/>
    <w:basedOn w:val="a1"/>
    <w:next w:val="a1"/>
    <w:link w:val="afff9"/>
    <w:uiPriority w:val="99"/>
    <w:semiHidden/>
    <w:rsid w:val="00DE6D5C"/>
    <w:pPr>
      <w:pBdr>
        <w:bottom w:val="single" w:sz="4" w:space="4" w:color="76A2A0" w:themeColor="accent1"/>
      </w:pBdr>
      <w:spacing w:before="200" w:after="280" w:line="276" w:lineRule="auto"/>
      <w:ind w:left="936" w:right="936"/>
    </w:pPr>
    <w:rPr>
      <w:b/>
      <w:bCs/>
      <w:i/>
      <w:iCs/>
      <w:color w:val="76A2A0" w:themeColor="accent1"/>
    </w:rPr>
  </w:style>
  <w:style w:type="character" w:customStyle="1" w:styleId="afff9">
    <w:name w:val="明显引用 字符"/>
    <w:basedOn w:val="a2"/>
    <w:link w:val="afff8"/>
    <w:uiPriority w:val="99"/>
    <w:semiHidden/>
    <w:rsid w:val="00A6165D"/>
    <w:rPr>
      <w:rFonts w:eastAsiaTheme="minorEastAsia"/>
      <w:b/>
      <w:bCs/>
      <w:i/>
      <w:iCs/>
      <w:color w:val="76A2A0" w:themeColor="accent1"/>
      <w14:numSpacing w14:val="tabular"/>
    </w:rPr>
  </w:style>
  <w:style w:type="character" w:styleId="afffa">
    <w:name w:val="Intense Reference"/>
    <w:uiPriority w:val="99"/>
    <w:semiHidden/>
    <w:rsid w:val="00DE6D5C"/>
    <w:rPr>
      <w:b/>
      <w:bCs/>
      <w:smallCaps/>
      <w:color w:val="796087" w:themeColor="accent2"/>
      <w:spacing w:val="5"/>
      <w:u w:val="single"/>
    </w:rPr>
  </w:style>
  <w:style w:type="table" w:styleId="afffb">
    <w:name w:val="Light List"/>
    <w:basedOn w:val="a3"/>
    <w:uiPriority w:val="61"/>
    <w:rsid w:val="00DE6D5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afffc">
    <w:name w:val="line number"/>
    <w:basedOn w:val="a2"/>
    <w:uiPriority w:val="99"/>
    <w:semiHidden/>
    <w:rsid w:val="00DE6D5C"/>
  </w:style>
  <w:style w:type="paragraph" w:styleId="afffd">
    <w:name w:val="List"/>
    <w:basedOn w:val="a1"/>
    <w:uiPriority w:val="99"/>
    <w:semiHidden/>
    <w:rsid w:val="00DE6D5C"/>
    <w:pPr>
      <w:spacing w:after="200" w:line="276" w:lineRule="auto"/>
      <w:ind w:left="360" w:hanging="360"/>
      <w:contextualSpacing/>
    </w:pPr>
  </w:style>
  <w:style w:type="paragraph" w:styleId="2c">
    <w:name w:val="List 2"/>
    <w:basedOn w:val="a1"/>
    <w:uiPriority w:val="99"/>
    <w:semiHidden/>
    <w:rsid w:val="00DE6D5C"/>
    <w:pPr>
      <w:spacing w:after="200" w:line="276" w:lineRule="auto"/>
      <w:ind w:left="720" w:hanging="360"/>
      <w:contextualSpacing/>
    </w:pPr>
  </w:style>
  <w:style w:type="paragraph" w:styleId="3a">
    <w:name w:val="List 3"/>
    <w:basedOn w:val="a1"/>
    <w:uiPriority w:val="99"/>
    <w:semiHidden/>
    <w:rsid w:val="00DE6D5C"/>
    <w:pPr>
      <w:spacing w:after="200" w:line="276" w:lineRule="auto"/>
      <w:ind w:left="1080" w:hanging="360"/>
      <w:contextualSpacing/>
    </w:pPr>
  </w:style>
  <w:style w:type="paragraph" w:styleId="45">
    <w:name w:val="List 4"/>
    <w:basedOn w:val="a1"/>
    <w:uiPriority w:val="99"/>
    <w:semiHidden/>
    <w:rsid w:val="00DE6D5C"/>
    <w:pPr>
      <w:spacing w:after="200" w:line="276" w:lineRule="auto"/>
      <w:ind w:left="1440" w:hanging="360"/>
      <w:contextualSpacing/>
    </w:pPr>
  </w:style>
  <w:style w:type="paragraph" w:styleId="55">
    <w:name w:val="List 5"/>
    <w:basedOn w:val="a1"/>
    <w:uiPriority w:val="99"/>
    <w:semiHidden/>
    <w:rsid w:val="00DE6D5C"/>
    <w:pPr>
      <w:spacing w:after="200" w:line="276" w:lineRule="auto"/>
      <w:ind w:left="1800" w:hanging="360"/>
      <w:contextualSpacing/>
    </w:pPr>
  </w:style>
  <w:style w:type="paragraph" w:styleId="afffe">
    <w:name w:val="List Bullet"/>
    <w:basedOn w:val="a1"/>
    <w:uiPriority w:val="99"/>
    <w:semiHidden/>
    <w:rsid w:val="00DE6D5C"/>
  </w:style>
  <w:style w:type="paragraph" w:styleId="20">
    <w:name w:val="List Bullet 2"/>
    <w:basedOn w:val="afffe"/>
    <w:uiPriority w:val="99"/>
    <w:semiHidden/>
    <w:rsid w:val="00DE6D5C"/>
    <w:pPr>
      <w:numPr>
        <w:numId w:val="2"/>
      </w:numPr>
    </w:pPr>
  </w:style>
  <w:style w:type="paragraph" w:styleId="30">
    <w:name w:val="List Bullet 3"/>
    <w:basedOn w:val="afffe"/>
    <w:uiPriority w:val="99"/>
    <w:semiHidden/>
    <w:rsid w:val="00DE6D5C"/>
    <w:pPr>
      <w:numPr>
        <w:numId w:val="3"/>
      </w:numPr>
    </w:pPr>
  </w:style>
  <w:style w:type="paragraph" w:styleId="40">
    <w:name w:val="List Bullet 4"/>
    <w:basedOn w:val="afffe"/>
    <w:uiPriority w:val="99"/>
    <w:semiHidden/>
    <w:rsid w:val="00DE6D5C"/>
    <w:pPr>
      <w:numPr>
        <w:numId w:val="4"/>
      </w:numPr>
    </w:pPr>
  </w:style>
  <w:style w:type="paragraph" w:styleId="50">
    <w:name w:val="List Bullet 5"/>
    <w:basedOn w:val="a1"/>
    <w:uiPriority w:val="99"/>
    <w:semiHidden/>
    <w:rsid w:val="00DE6D5C"/>
    <w:pPr>
      <w:numPr>
        <w:numId w:val="5"/>
      </w:numPr>
    </w:pPr>
  </w:style>
  <w:style w:type="paragraph" w:styleId="a0">
    <w:name w:val="List Continue"/>
    <w:basedOn w:val="a1"/>
    <w:uiPriority w:val="99"/>
    <w:semiHidden/>
    <w:rsid w:val="00DE6D5C"/>
    <w:pPr>
      <w:numPr>
        <w:numId w:val="7"/>
      </w:numPr>
    </w:pPr>
  </w:style>
  <w:style w:type="numbering" w:customStyle="1" w:styleId="ListContinue5Indents">
    <w:name w:val="List Continue (5 Indents)"/>
    <w:uiPriority w:val="99"/>
    <w:rsid w:val="00DE6D5C"/>
    <w:pPr>
      <w:numPr>
        <w:numId w:val="6"/>
      </w:numPr>
    </w:pPr>
  </w:style>
  <w:style w:type="paragraph" w:styleId="21">
    <w:name w:val="List Continue 2"/>
    <w:basedOn w:val="a0"/>
    <w:uiPriority w:val="99"/>
    <w:semiHidden/>
    <w:rsid w:val="00DE6D5C"/>
    <w:pPr>
      <w:numPr>
        <w:ilvl w:val="1"/>
      </w:numPr>
    </w:pPr>
  </w:style>
  <w:style w:type="paragraph" w:styleId="31">
    <w:name w:val="List Continue 3"/>
    <w:basedOn w:val="a0"/>
    <w:uiPriority w:val="99"/>
    <w:semiHidden/>
    <w:rsid w:val="00DE6D5C"/>
    <w:pPr>
      <w:numPr>
        <w:ilvl w:val="2"/>
      </w:numPr>
    </w:pPr>
  </w:style>
  <w:style w:type="paragraph" w:styleId="41">
    <w:name w:val="List Continue 4"/>
    <w:basedOn w:val="a0"/>
    <w:uiPriority w:val="99"/>
    <w:semiHidden/>
    <w:rsid w:val="00DE6D5C"/>
    <w:pPr>
      <w:numPr>
        <w:ilvl w:val="3"/>
      </w:numPr>
    </w:pPr>
  </w:style>
  <w:style w:type="paragraph" w:styleId="51">
    <w:name w:val="List Continue 5"/>
    <w:basedOn w:val="a0"/>
    <w:uiPriority w:val="99"/>
    <w:semiHidden/>
    <w:rsid w:val="00DE6D5C"/>
    <w:pPr>
      <w:numPr>
        <w:ilvl w:val="4"/>
      </w:numPr>
    </w:pPr>
  </w:style>
  <w:style w:type="paragraph" w:styleId="2">
    <w:name w:val="List Number 2"/>
    <w:basedOn w:val="a"/>
    <w:uiPriority w:val="99"/>
    <w:rsid w:val="00DE6D5C"/>
    <w:pPr>
      <w:numPr>
        <w:numId w:val="9"/>
      </w:numPr>
    </w:pPr>
  </w:style>
  <w:style w:type="paragraph" w:styleId="3">
    <w:name w:val="List Number 3"/>
    <w:basedOn w:val="a"/>
    <w:uiPriority w:val="99"/>
    <w:semiHidden/>
    <w:rsid w:val="00DE6D5C"/>
    <w:pPr>
      <w:numPr>
        <w:numId w:val="10"/>
      </w:numPr>
      <w:spacing w:after="200" w:line="276" w:lineRule="auto"/>
      <w:contextualSpacing/>
    </w:pPr>
  </w:style>
  <w:style w:type="paragraph" w:styleId="4">
    <w:name w:val="List Number 4"/>
    <w:basedOn w:val="a"/>
    <w:uiPriority w:val="99"/>
    <w:semiHidden/>
    <w:rsid w:val="00DE6D5C"/>
    <w:pPr>
      <w:numPr>
        <w:numId w:val="11"/>
      </w:numPr>
      <w:spacing w:after="200" w:line="276" w:lineRule="auto"/>
      <w:contextualSpacing/>
    </w:pPr>
  </w:style>
  <w:style w:type="paragraph" w:styleId="5">
    <w:name w:val="List Number 5"/>
    <w:basedOn w:val="a"/>
    <w:uiPriority w:val="99"/>
    <w:semiHidden/>
    <w:rsid w:val="00DE6D5C"/>
    <w:pPr>
      <w:numPr>
        <w:numId w:val="12"/>
      </w:numPr>
      <w:spacing w:after="200" w:line="276" w:lineRule="auto"/>
      <w:contextualSpacing/>
    </w:pPr>
  </w:style>
  <w:style w:type="paragraph" w:styleId="affff">
    <w:name w:val="List Paragraph"/>
    <w:basedOn w:val="a1"/>
    <w:uiPriority w:val="99"/>
    <w:qFormat/>
    <w:rsid w:val="002768A0"/>
    <w:pPr>
      <w:spacing w:after="80"/>
      <w:ind w:left="720"/>
    </w:pPr>
  </w:style>
  <w:style w:type="paragraph" w:styleId="affff0">
    <w:name w:val="macro"/>
    <w:link w:val="affff1"/>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hAnsi="Consolas" w:cs="Consolas"/>
      <w:sz w:val="20"/>
      <w:szCs w:val="20"/>
    </w:rPr>
  </w:style>
  <w:style w:type="character" w:customStyle="1" w:styleId="affff1">
    <w:name w:val="宏文本 字符"/>
    <w:basedOn w:val="a2"/>
    <w:link w:val="affff0"/>
    <w:uiPriority w:val="99"/>
    <w:semiHidden/>
    <w:rsid w:val="00DE6D5C"/>
    <w:rPr>
      <w:rFonts w:ascii="Consolas" w:eastAsiaTheme="minorEastAsia" w:hAnsi="Consolas" w:cs="Consolas"/>
      <w:sz w:val="20"/>
      <w:szCs w:val="20"/>
    </w:rPr>
  </w:style>
  <w:style w:type="paragraph" w:styleId="affff2">
    <w:name w:val="Message Header"/>
    <w:basedOn w:val="a1"/>
    <w:link w:val="affff3"/>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3">
    <w:name w:val="信息标题 字符"/>
    <w:basedOn w:val="a2"/>
    <w:link w:val="affff2"/>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affff4">
    <w:name w:val="Normal (Web)"/>
    <w:basedOn w:val="a1"/>
    <w:uiPriority w:val="99"/>
    <w:semiHidden/>
    <w:rsid w:val="00DE6D5C"/>
    <w:pPr>
      <w:spacing w:after="200" w:line="276" w:lineRule="auto"/>
    </w:pPr>
    <w:rPr>
      <w:rFonts w:ascii="Times New Roman" w:hAnsi="Times New Roman" w:cs="Times New Roman"/>
      <w:sz w:val="24"/>
      <w:szCs w:val="24"/>
    </w:rPr>
  </w:style>
  <w:style w:type="paragraph" w:styleId="affff5">
    <w:name w:val="Normal Indent"/>
    <w:basedOn w:val="a1"/>
    <w:uiPriority w:val="99"/>
    <w:semiHidden/>
    <w:rsid w:val="00DE6D5C"/>
    <w:pPr>
      <w:spacing w:after="200" w:line="276" w:lineRule="auto"/>
      <w:ind w:left="720"/>
    </w:pPr>
  </w:style>
  <w:style w:type="paragraph" w:styleId="affff6">
    <w:name w:val="Note Heading"/>
    <w:basedOn w:val="a1"/>
    <w:next w:val="a1"/>
    <w:link w:val="affff7"/>
    <w:uiPriority w:val="99"/>
    <w:semiHidden/>
    <w:rsid w:val="00DE6D5C"/>
  </w:style>
  <w:style w:type="character" w:customStyle="1" w:styleId="affff7">
    <w:name w:val="注释标题 字符"/>
    <w:basedOn w:val="a2"/>
    <w:link w:val="affff6"/>
    <w:uiPriority w:val="99"/>
    <w:semiHidden/>
    <w:rsid w:val="00DE6D5C"/>
    <w:rPr>
      <w:rFonts w:eastAsiaTheme="minorEastAsia"/>
      <w14:numSpacing w14:val="tabular"/>
    </w:rPr>
  </w:style>
  <w:style w:type="numbering" w:customStyle="1" w:styleId="NumberedList">
    <w:name w:val="Numbered List"/>
    <w:uiPriority w:val="99"/>
    <w:rsid w:val="00DE6D5C"/>
    <w:pPr>
      <w:numPr>
        <w:numId w:val="13"/>
      </w:numPr>
    </w:pPr>
  </w:style>
  <w:style w:type="character" w:styleId="affff8">
    <w:name w:val="page number"/>
    <w:basedOn w:val="a2"/>
    <w:uiPriority w:val="99"/>
    <w:semiHidden/>
    <w:rsid w:val="00DE6D5C"/>
  </w:style>
  <w:style w:type="paragraph" w:styleId="affff9">
    <w:name w:val="Plain Text"/>
    <w:basedOn w:val="a1"/>
    <w:link w:val="affffa"/>
    <w:uiPriority w:val="99"/>
    <w:semiHidden/>
    <w:rsid w:val="00DE6D5C"/>
    <w:rPr>
      <w:rFonts w:ascii="Consolas" w:hAnsi="Consolas" w:cs="Consolas"/>
      <w:sz w:val="21"/>
      <w:szCs w:val="21"/>
    </w:rPr>
  </w:style>
  <w:style w:type="character" w:customStyle="1" w:styleId="affffa">
    <w:name w:val="纯文本 字符"/>
    <w:basedOn w:val="a2"/>
    <w:link w:val="affff9"/>
    <w:uiPriority w:val="99"/>
    <w:semiHidden/>
    <w:rsid w:val="00DE6D5C"/>
    <w:rPr>
      <w:rFonts w:ascii="Consolas" w:eastAsiaTheme="minorEastAsia" w:hAnsi="Consolas" w:cs="Consolas"/>
      <w:sz w:val="21"/>
      <w:szCs w:val="21"/>
      <w14:numSpacing w14:val="tabular"/>
    </w:rPr>
  </w:style>
  <w:style w:type="paragraph" w:styleId="affffb">
    <w:name w:val="Quote"/>
    <w:basedOn w:val="a1"/>
    <w:next w:val="a1"/>
    <w:link w:val="affffc"/>
    <w:uiPriority w:val="99"/>
    <w:rsid w:val="00DE6D5C"/>
    <w:pPr>
      <w:spacing w:after="200" w:line="276" w:lineRule="auto"/>
    </w:pPr>
    <w:rPr>
      <w:i/>
      <w:iCs/>
    </w:rPr>
  </w:style>
  <w:style w:type="character" w:customStyle="1" w:styleId="affffc">
    <w:name w:val="引用 字符"/>
    <w:basedOn w:val="a2"/>
    <w:link w:val="affffb"/>
    <w:uiPriority w:val="99"/>
    <w:rsid w:val="00DE6D5C"/>
    <w:rPr>
      <w:rFonts w:eastAsiaTheme="minorEastAsia"/>
      <w:i/>
      <w:iCs/>
      <w14:numSpacing w14:val="tabular"/>
    </w:rPr>
  </w:style>
  <w:style w:type="paragraph" w:styleId="affffd">
    <w:name w:val="Salutation"/>
    <w:basedOn w:val="a1"/>
    <w:next w:val="a1"/>
    <w:link w:val="affffe"/>
    <w:uiPriority w:val="99"/>
    <w:semiHidden/>
    <w:rsid w:val="00DE6D5C"/>
    <w:pPr>
      <w:spacing w:after="200" w:line="276" w:lineRule="auto"/>
    </w:pPr>
  </w:style>
  <w:style w:type="character" w:customStyle="1" w:styleId="affffe">
    <w:name w:val="称呼 字符"/>
    <w:basedOn w:val="a2"/>
    <w:link w:val="affffd"/>
    <w:uiPriority w:val="99"/>
    <w:semiHidden/>
    <w:rsid w:val="00DE6D5C"/>
    <w:rPr>
      <w:rFonts w:eastAsiaTheme="minorEastAsia"/>
      <w14:numSpacing w14:val="tabular"/>
    </w:rPr>
  </w:style>
  <w:style w:type="paragraph" w:styleId="afffff">
    <w:name w:val="Signature"/>
    <w:basedOn w:val="a1"/>
    <w:link w:val="afffff0"/>
    <w:uiPriority w:val="99"/>
    <w:semiHidden/>
    <w:rsid w:val="00DE6D5C"/>
    <w:pPr>
      <w:ind w:left="4320"/>
    </w:pPr>
  </w:style>
  <w:style w:type="character" w:customStyle="1" w:styleId="afffff0">
    <w:name w:val="签名 字符"/>
    <w:basedOn w:val="a2"/>
    <w:link w:val="afffff"/>
    <w:uiPriority w:val="99"/>
    <w:semiHidden/>
    <w:rsid w:val="00DE6D5C"/>
    <w:rPr>
      <w:rFonts w:eastAsiaTheme="minorEastAsia"/>
      <w14:numSpacing w14:val="tabular"/>
    </w:rPr>
  </w:style>
  <w:style w:type="character" w:styleId="afffff1">
    <w:name w:val="Subtle Emphasis"/>
    <w:uiPriority w:val="99"/>
    <w:rsid w:val="00DE6D5C"/>
    <w:rPr>
      <w:i/>
      <w:iCs/>
      <w:color w:val="808080" w:themeColor="text1" w:themeTint="7F"/>
    </w:rPr>
  </w:style>
  <w:style w:type="character" w:styleId="afffff2">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4"/>
      </w:numPr>
    </w:pPr>
  </w:style>
  <w:style w:type="numbering" w:customStyle="1" w:styleId="Tablenumberingsmall">
    <w:name w:val="Table numbering small"/>
    <w:basedOn w:val="a4"/>
    <w:uiPriority w:val="99"/>
    <w:rsid w:val="00DE6D5C"/>
    <w:pPr>
      <w:numPr>
        <w:numId w:val="15"/>
      </w:numPr>
    </w:pPr>
  </w:style>
  <w:style w:type="paragraph" w:styleId="afffff3">
    <w:name w:val="table of authorities"/>
    <w:basedOn w:val="a1"/>
    <w:next w:val="a1"/>
    <w:uiPriority w:val="99"/>
    <w:semiHidden/>
    <w:rsid w:val="00DE6D5C"/>
    <w:pPr>
      <w:spacing w:line="276" w:lineRule="auto"/>
      <w:ind w:left="220" w:hanging="220"/>
    </w:pPr>
  </w:style>
  <w:style w:type="paragraph" w:styleId="afffff4">
    <w:name w:val="toa heading"/>
    <w:basedOn w:val="a1"/>
    <w:next w:val="a1"/>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a1"/>
    <w:next w:val="a1"/>
    <w:autoRedefine/>
    <w:uiPriority w:val="99"/>
    <w:semiHidden/>
    <w:rsid w:val="00DE6D5C"/>
    <w:pPr>
      <w:ind w:left="360"/>
    </w:pPr>
    <w:rPr>
      <w:sz w:val="20"/>
      <w:szCs w:val="20"/>
    </w:rPr>
  </w:style>
  <w:style w:type="paragraph" w:styleId="TOC5">
    <w:name w:val="toc 5"/>
    <w:basedOn w:val="a1"/>
    <w:next w:val="a1"/>
    <w:autoRedefine/>
    <w:uiPriority w:val="99"/>
    <w:semiHidden/>
    <w:rsid w:val="00DE6D5C"/>
    <w:pPr>
      <w:ind w:left="540"/>
    </w:pPr>
    <w:rPr>
      <w:sz w:val="20"/>
      <w:szCs w:val="20"/>
    </w:rPr>
  </w:style>
  <w:style w:type="paragraph" w:styleId="TOC6">
    <w:name w:val="toc 6"/>
    <w:basedOn w:val="a1"/>
    <w:next w:val="a1"/>
    <w:autoRedefine/>
    <w:uiPriority w:val="99"/>
    <w:semiHidden/>
    <w:rsid w:val="00DE6D5C"/>
    <w:pPr>
      <w:ind w:left="720"/>
    </w:pPr>
    <w:rPr>
      <w:sz w:val="20"/>
      <w:szCs w:val="20"/>
    </w:rPr>
  </w:style>
  <w:style w:type="paragraph" w:styleId="TOC7">
    <w:name w:val="toc 7"/>
    <w:basedOn w:val="a1"/>
    <w:next w:val="a1"/>
    <w:autoRedefine/>
    <w:uiPriority w:val="99"/>
    <w:semiHidden/>
    <w:rsid w:val="00DE6D5C"/>
    <w:pPr>
      <w:ind w:left="900"/>
    </w:pPr>
    <w:rPr>
      <w:sz w:val="20"/>
      <w:szCs w:val="20"/>
    </w:rPr>
  </w:style>
  <w:style w:type="paragraph" w:styleId="TOC8">
    <w:name w:val="toc 8"/>
    <w:basedOn w:val="a1"/>
    <w:next w:val="a1"/>
    <w:autoRedefine/>
    <w:uiPriority w:val="99"/>
    <w:semiHidden/>
    <w:rsid w:val="00DE6D5C"/>
    <w:pPr>
      <w:ind w:left="1080"/>
    </w:pPr>
    <w:rPr>
      <w:sz w:val="20"/>
      <w:szCs w:val="20"/>
    </w:rPr>
  </w:style>
  <w:style w:type="paragraph" w:styleId="TOC9">
    <w:name w:val="toc 9"/>
    <w:basedOn w:val="a1"/>
    <w:next w:val="a1"/>
    <w:autoRedefine/>
    <w:uiPriority w:val="99"/>
    <w:semiHidden/>
    <w:rsid w:val="00DE6D5C"/>
    <w:pPr>
      <w:ind w:left="1260"/>
    </w:pPr>
    <w:rPr>
      <w:sz w:val="20"/>
      <w:szCs w:val="20"/>
    </w:rPr>
  </w:style>
  <w:style w:type="table" w:styleId="afffff5">
    <w:name w:val="Table Grid"/>
    <w:basedOn w:val="a3"/>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6">
    <w:name w:val="Unresolved Mention"/>
    <w:basedOn w:val="a2"/>
    <w:uiPriority w:val="99"/>
    <w:semiHidden/>
    <w:unhideWhenUsed/>
    <w:rsid w:val="00DE6D5C"/>
    <w:rPr>
      <w:color w:val="605E5C"/>
      <w:shd w:val="clear" w:color="auto" w:fill="E1DFDD"/>
    </w:rPr>
  </w:style>
  <w:style w:type="paragraph" w:styleId="afffff7">
    <w:name w:val="Revision"/>
    <w:hidden/>
    <w:uiPriority w:val="99"/>
    <w:semiHidden/>
    <w:rsid w:val="006B6995"/>
    <w:pPr>
      <w:spacing w:after="0" w:line="240" w:lineRule="auto"/>
    </w:pPr>
    <w:rPr>
      <w14:numSpacing w14:val="tabular"/>
    </w:rPr>
  </w:style>
  <w:style w:type="paragraph" w:customStyle="1" w:styleId="Tableheading">
    <w:name w:val="Table heading"/>
    <w:basedOn w:val="a1"/>
    <w:next w:val="a1"/>
    <w:uiPriority w:val="6"/>
    <w:qFormat/>
    <w:rsid w:val="002768A0"/>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2768A0"/>
    <w:pPr>
      <w:numPr>
        <w:numId w:val="23"/>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2768A0"/>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1"/>
    <w:qFormat/>
    <w:rsid w:val="0027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confluence.oraclecorp.com/confluence/display/OCOMKB/PDF+Guidelines" TargetMode="External"/><Relationship Id="rId20" Type="http://schemas.openxmlformats.org/officeDocument/2006/relationships/hyperlink" Target="https://blogs.oracle.com/"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twitter.com/oracl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nfluence.oraclecorp.com/confluence/display/A11Y/Microsoft+Documents" TargetMode="External"/><Relationship Id="rId23" Type="http://schemas.openxmlformats.org/officeDocument/2006/relationships/image" Target="media/image7.png"/><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omm.us.oracle.com:11443/otmm/ux-html/index.html?p=asset%2F41673879%40MetaData" TargetMode="External"/><Relationship Id="rId22" Type="http://schemas.openxmlformats.org/officeDocument/2006/relationships/hyperlink" Target="https://www.facebook.com/Oracle/" TargetMode="External"/><Relationship Id="rId27" Type="http://schemas.openxmlformats.org/officeDocument/2006/relationships/footer" Target="footer4.xml"/><Relationship Id="rId30"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ichao/Downloads/RewoodTemplate/Oracle%20Master%20Brand_Neutral%20A4%20Statement%20of%20Direction%20202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7AB4EC5221F441A66D39A70ECEC5D6"/>
        <w:category>
          <w:name w:val="常规"/>
          <w:gallery w:val="placeholder"/>
        </w:category>
        <w:types>
          <w:type w:val="bbPlcHdr"/>
        </w:types>
        <w:behaviors>
          <w:behavior w:val="content"/>
        </w:behaviors>
        <w:guid w:val="{061FEC1B-10A7-BF48-83B3-D213CAF9E1B7}"/>
      </w:docPartPr>
      <w:docPartBody>
        <w:p w:rsidR="00000000" w:rsidRDefault="00000000">
          <w:pPr>
            <w:pStyle w:val="DC7AB4EC5221F441A66D39A70ECEC5D6"/>
          </w:pPr>
          <w:r w:rsidRPr="00593CF7">
            <w:rPr>
              <w:rStyle w:val="a3"/>
            </w:rPr>
            <w:t>[</w:t>
          </w:r>
          <w:r w:rsidRPr="006167BB">
            <w:rPr>
              <w:rStyle w:val="a3"/>
            </w:rPr>
            <w:t>Statement of Direction Title</w:t>
          </w:r>
          <w:r w:rsidRPr="00593CF7">
            <w:rPr>
              <w:rStyle w:val="a3"/>
            </w:rPr>
            <w:t>]</w:t>
          </w:r>
        </w:p>
      </w:docPartBody>
    </w:docPart>
    <w:docPart>
      <w:docPartPr>
        <w:name w:val="406DF58F4714B74CA31005924A9FC96D"/>
        <w:category>
          <w:name w:val="常规"/>
          <w:gallery w:val="placeholder"/>
        </w:category>
        <w:types>
          <w:type w:val="bbPlcHdr"/>
        </w:types>
        <w:behaviors>
          <w:behavior w:val="content"/>
        </w:behaviors>
        <w:guid w:val="{6290A693-6349-8B46-A491-4C564D3B61D7}"/>
      </w:docPartPr>
      <w:docPartBody>
        <w:p w:rsidR="00000000" w:rsidRDefault="00000000">
          <w:pPr>
            <w:pStyle w:val="406DF58F4714B74CA31005924A9FC96D"/>
          </w:pPr>
          <w:r w:rsidRPr="00593CF7">
            <w:rPr>
              <w:rStyle w:val="a3"/>
            </w:rPr>
            <w:t>[This can be up to three lines in length but not more. Lorem ipsum dolor sit amet. Lorem ipsum dolor sit amet lorem.]</w:t>
          </w:r>
        </w:p>
      </w:docPartBody>
    </w:docPart>
    <w:docPart>
      <w:docPartPr>
        <w:name w:val="3743FF3F511F374B8FCD137AE2F96C32"/>
        <w:category>
          <w:name w:val="常规"/>
          <w:gallery w:val="placeholder"/>
        </w:category>
        <w:types>
          <w:type w:val="bbPlcHdr"/>
        </w:types>
        <w:behaviors>
          <w:behavior w:val="content"/>
        </w:behaviors>
        <w:guid w:val="{A3E5A036-E998-A14E-A7C3-F00366C579CA}"/>
      </w:docPartPr>
      <w:docPartBody>
        <w:p w:rsidR="00000000" w:rsidRDefault="00000000">
          <w:pPr>
            <w:pStyle w:val="3743FF3F511F374B8FCD137AE2F96C32"/>
          </w:pPr>
          <w:r>
            <w:rPr>
              <w:rStyle w:val="a3"/>
            </w:rPr>
            <w:t>[1.0]</w:t>
          </w:r>
        </w:p>
      </w:docPartBody>
    </w:docPart>
    <w:docPart>
      <w:docPartPr>
        <w:name w:val="0FFFA14FE8DA8844B823AF63AAFE6FB7"/>
        <w:category>
          <w:name w:val="常规"/>
          <w:gallery w:val="placeholder"/>
        </w:category>
        <w:types>
          <w:type w:val="bbPlcHdr"/>
        </w:types>
        <w:behaviors>
          <w:behavior w:val="content"/>
        </w:behaviors>
        <w:guid w:val="{00BF104D-ECDB-5A4C-83F1-663C076E0D29}"/>
      </w:docPartPr>
      <w:docPartBody>
        <w:p w:rsidR="00000000" w:rsidRDefault="00000000">
          <w:pPr>
            <w:pStyle w:val="0FFFA14FE8DA8844B823AF63AAFE6FB7"/>
          </w:pPr>
          <w:r w:rsidRPr="00214D31">
            <w:rPr>
              <w:highlight w:val="yellow"/>
            </w:rPr>
            <w:t>SELECT FROM DROPDOWN OPTIONS</w:t>
          </w:r>
        </w:p>
      </w:docPartBody>
    </w:docPart>
    <w:docPart>
      <w:docPartPr>
        <w:name w:val="2A0518874F02F540A59FA9CD7A3F57B8"/>
        <w:category>
          <w:name w:val="常规"/>
          <w:gallery w:val="placeholder"/>
        </w:category>
        <w:types>
          <w:type w:val="bbPlcHdr"/>
        </w:types>
        <w:behaviors>
          <w:behavior w:val="content"/>
        </w:behaviors>
        <w:guid w:val="{B711B9CA-3FFC-E241-8857-795B05527435}"/>
      </w:docPartPr>
      <w:docPartBody>
        <w:p w:rsidR="00000000" w:rsidRDefault="00000000">
          <w:pPr>
            <w:pStyle w:val="2A0518874F02F540A59FA9CD7A3F57B8"/>
          </w:pPr>
          <w:r w:rsidRPr="00422D87">
            <w:rPr>
              <w:rStyle w:val="a3"/>
            </w:rPr>
            <w:t>&lt;</w:t>
          </w:r>
          <w:r>
            <w:rPr>
              <w:rStyle w:val="a3"/>
            </w:rPr>
            <w:t>specify</w:t>
          </w:r>
          <w:r w:rsidRPr="00422D87">
            <w:rPr>
              <w:rStyle w:val="a3"/>
            </w:rPr>
            <w:t xml:space="preserve"> release&gt;</w:t>
          </w:r>
        </w:p>
      </w:docPartBody>
    </w:docPart>
    <w:docPart>
      <w:docPartPr>
        <w:name w:val="1601486AF47FDC48B636CF11BE03B705"/>
        <w:category>
          <w:name w:val="常规"/>
          <w:gallery w:val="placeholder"/>
        </w:category>
        <w:types>
          <w:type w:val="bbPlcHdr"/>
        </w:types>
        <w:behaviors>
          <w:behavior w:val="content"/>
        </w:behaviors>
        <w:guid w:val="{840A1521-26E3-B340-87D3-D971A32DE372}"/>
      </w:docPartPr>
      <w:docPartBody>
        <w:p w:rsidR="00000000" w:rsidRDefault="00000000">
          <w:pPr>
            <w:pStyle w:val="1601486AF47FDC48B636CF11BE03B705"/>
          </w:pPr>
          <w:r w:rsidRPr="00422D87">
            <w:rPr>
              <w:rStyle w:val="a3"/>
            </w:rPr>
            <w:t>&lt;</w:t>
          </w:r>
          <w:r>
            <w:rPr>
              <w:rStyle w:val="a3"/>
            </w:rPr>
            <w:t>specify</w:t>
          </w:r>
          <w:r w:rsidRPr="00422D87">
            <w:rPr>
              <w:rStyle w:val="a3"/>
            </w:rPr>
            <w:t xml:space="preserve"> release&gt;</w:t>
          </w:r>
        </w:p>
      </w:docPartBody>
    </w:docPart>
    <w:docPart>
      <w:docPartPr>
        <w:name w:val="40EB1C9006528A48994031787AED345A"/>
        <w:category>
          <w:name w:val="常规"/>
          <w:gallery w:val="placeholder"/>
        </w:category>
        <w:types>
          <w:type w:val="bbPlcHdr"/>
        </w:types>
        <w:behaviors>
          <w:behavior w:val="content"/>
        </w:behaviors>
        <w:guid w:val="{6750861F-767F-A34A-AC00-DE72E14C81F6}"/>
      </w:docPartPr>
      <w:docPartBody>
        <w:p w:rsidR="00000000" w:rsidRDefault="00000000">
          <w:pPr>
            <w:pStyle w:val="40EB1C9006528A48994031787AED345A"/>
          </w:pPr>
          <w:r w:rsidRPr="00593CF7">
            <w:t>Note: A Table of Contents (TOC) is recommended for documents that are more than 10 pages in length. If your statement of direc- tion is shorter, you may remove the TOC page. To remove both the TOC and the page that it appears on, first display hidden characters by clicking on the Paragraph symbol on the Home toolbar. It is a small, square icon that appears to the left of the Quick Style Gallery. Notice the page break displayed as a line at the bottom of this page. Next, highlight all the text on this page a</w:t>
          </w:r>
          <w:r w:rsidRPr="00593CF7">
            <w:t>nd press the Delete key once to remove all the text. Then, highlight the page break and press the Delete key until the page disappears and your cursor is on the first page of body text. The TOC will update semi-automatically with the Heading 1 and Heading 2 styles when you 1) right click on the TOC and then 2) click Update Field in the contextual menu. You may also manually edit the TOC by placing your cursor within the text. Delete this note before publishing</w:t>
          </w:r>
          <w:r w:rsidRPr="00374647">
            <w:t>.</w:t>
          </w:r>
        </w:p>
      </w:docPartBody>
    </w:docPart>
    <w:docPart>
      <w:docPartPr>
        <w:name w:val="C1D2F827B16DAA439F4C557DD58C5F2F"/>
        <w:category>
          <w:name w:val="常规"/>
          <w:gallery w:val="placeholder"/>
        </w:category>
        <w:types>
          <w:type w:val="bbPlcHdr"/>
        </w:types>
        <w:behaviors>
          <w:behavior w:val="content"/>
        </w:behaviors>
        <w:guid w:val="{D2FD1990-063F-3241-8BD2-F89FDE7DAEE8}"/>
      </w:docPartPr>
      <w:docPartBody>
        <w:p w:rsidR="00000000" w:rsidRDefault="00000000">
          <w:pPr>
            <w:pStyle w:val="C1D2F827B16DAA439F4C557DD58C5F2F"/>
          </w:pPr>
          <w:r w:rsidRPr="00422D87">
            <w:rPr>
              <w:rStyle w:val="a3"/>
            </w:rPr>
            <w:t>&lt;</w:t>
          </w:r>
          <w:r>
            <w:rPr>
              <w:rStyle w:val="a3"/>
            </w:rPr>
            <w:t>specify</w:t>
          </w:r>
          <w:r w:rsidRPr="00422D87">
            <w:rPr>
              <w:rStyle w:val="a3"/>
            </w:rPr>
            <w:t xml:space="preserve"> release&gt;</w:t>
          </w:r>
        </w:p>
      </w:docPartBody>
    </w:docPart>
    <w:docPart>
      <w:docPartPr>
        <w:name w:val="C2A5193CD117EE49889E83ACD83274C0"/>
        <w:category>
          <w:name w:val="常规"/>
          <w:gallery w:val="placeholder"/>
        </w:category>
        <w:types>
          <w:type w:val="bbPlcHdr"/>
        </w:types>
        <w:behaviors>
          <w:behavior w:val="content"/>
        </w:behaviors>
        <w:guid w:val="{6BE2280D-FACA-6F4A-8916-9369D595BCF3}"/>
      </w:docPartPr>
      <w:docPartBody>
        <w:p w:rsidR="00000000" w:rsidRDefault="00000000">
          <w:pPr>
            <w:pStyle w:val="C2A5193CD117EE49889E83ACD83274C0"/>
          </w:pPr>
          <w:r w:rsidRPr="00422D87">
            <w:rPr>
              <w:rStyle w:val="a3"/>
            </w:rPr>
            <w:t>&lt;</w:t>
          </w:r>
          <w:r>
            <w:rPr>
              <w:rStyle w:val="a3"/>
            </w:rPr>
            <w:t>specify</w:t>
          </w:r>
          <w:r w:rsidRPr="00422D87">
            <w:rPr>
              <w:rStyle w:val="a3"/>
            </w:rPr>
            <w:t xml:space="preserve"> release&gt;</w:t>
          </w:r>
        </w:p>
      </w:docPartBody>
    </w:docPart>
    <w:docPart>
      <w:docPartPr>
        <w:name w:val="3EDF80DB2485E842B6C8C07A04307A5E"/>
        <w:category>
          <w:name w:val="常规"/>
          <w:gallery w:val="placeholder"/>
        </w:category>
        <w:types>
          <w:type w:val="bbPlcHdr"/>
        </w:types>
        <w:behaviors>
          <w:behavior w:val="content"/>
        </w:behaviors>
        <w:guid w:val="{70E20F93-CCBD-B845-9351-FEAD959E3981}"/>
      </w:docPartPr>
      <w:docPartBody>
        <w:p w:rsidR="00000000" w:rsidRDefault="00000000">
          <w:pPr>
            <w:pStyle w:val="3EDF80DB2485E842B6C8C07A04307A5E"/>
          </w:pPr>
          <w:r w:rsidRPr="009D7A8D">
            <w:rPr>
              <w:rStyle w:val="a3"/>
            </w:rPr>
            <w:t>This is a caption for the photo. It should be less than three sentences.</w:t>
          </w:r>
        </w:p>
      </w:docPartBody>
    </w:docPart>
    <w:docPart>
      <w:docPartPr>
        <w:name w:val="0B4696C95440304BBA44B868ECC51777"/>
        <w:category>
          <w:name w:val="常规"/>
          <w:gallery w:val="placeholder"/>
        </w:category>
        <w:types>
          <w:type w:val="bbPlcHdr"/>
        </w:types>
        <w:behaviors>
          <w:behavior w:val="content"/>
        </w:behaviors>
        <w:guid w:val="{F1DF913B-B3CB-DB49-9DD8-99001D3E915A}"/>
      </w:docPartPr>
      <w:docPartBody>
        <w:p w:rsidR="00000000" w:rsidRDefault="00000000">
          <w:pPr>
            <w:pStyle w:val="0B4696C95440304BBA44B868ECC51777"/>
          </w:pPr>
          <w:r>
            <w:t>“</w:t>
          </w:r>
          <w:bookmarkStart w:id="0" w:name="_Hlk127196014"/>
          <w:r>
            <w:t>Customer quotes are powerful proof points and may be displayed prominently. The most effective quotes include measurable business results. You must get all customer quotes approved by the Oracle Customer Reference Program— for every use</w:t>
          </w:r>
          <w:bookmarkEnd w:id="0"/>
          <w:r>
            <w:t>.”</w:t>
          </w:r>
        </w:p>
      </w:docPartBody>
    </w:docPart>
    <w:docPart>
      <w:docPartPr>
        <w:name w:val="D202A86399007146921546C61BF7B524"/>
        <w:category>
          <w:name w:val="常规"/>
          <w:gallery w:val="placeholder"/>
        </w:category>
        <w:types>
          <w:type w:val="bbPlcHdr"/>
        </w:types>
        <w:behaviors>
          <w:behavior w:val="content"/>
        </w:behaviors>
        <w:guid w:val="{C4DE6740-2111-AE40-B74E-F1536D8303AE}"/>
      </w:docPartPr>
      <w:docPartBody>
        <w:p w:rsidR="00000000" w:rsidRDefault="00000000">
          <w:pPr>
            <w:pStyle w:val="D202A86399007146921546C61BF7B524"/>
          </w:pPr>
          <w:r w:rsidRPr="00F6455D">
            <w:t>Person’s Name</w:t>
          </w:r>
        </w:p>
      </w:docPartBody>
    </w:docPart>
    <w:docPart>
      <w:docPartPr>
        <w:name w:val="5EF3FC78A7DB104D98D2A4ADA5F8D801"/>
        <w:category>
          <w:name w:val="常规"/>
          <w:gallery w:val="placeholder"/>
        </w:category>
        <w:types>
          <w:type w:val="bbPlcHdr"/>
        </w:types>
        <w:behaviors>
          <w:behavior w:val="content"/>
        </w:behaviors>
        <w:guid w:val="{14B864F1-521D-264D-9A7E-1D13BE911F3B}"/>
      </w:docPartPr>
      <w:docPartBody>
        <w:p w:rsidR="00000000" w:rsidRDefault="00000000">
          <w:pPr>
            <w:pStyle w:val="5EF3FC78A7DB104D98D2A4ADA5F8D801"/>
          </w:pPr>
          <w:r w:rsidRPr="00F6455D">
            <w:t>Job Title</w:t>
          </w:r>
          <w:r w:rsidRPr="00F6455D">
            <w:br/>
            <w:t>Company Name</w:t>
          </w:r>
        </w:p>
      </w:docPartBody>
    </w:docPart>
    <w:docPart>
      <w:docPartPr>
        <w:name w:val="762761B89F1DDB4BA41E502513EF28B2"/>
        <w:category>
          <w:name w:val="常规"/>
          <w:gallery w:val="placeholder"/>
        </w:category>
        <w:types>
          <w:type w:val="bbPlcHdr"/>
        </w:types>
        <w:behaviors>
          <w:behavior w:val="content"/>
        </w:behaviors>
        <w:guid w:val="{B3248245-465E-5B4B-880B-192495E6A3EC}"/>
      </w:docPartPr>
      <w:docPartBody>
        <w:p w:rsidR="00000000" w:rsidRDefault="00000000">
          <w:pPr>
            <w:pStyle w:val="762761B89F1DDB4BA41E502513EF28B2"/>
          </w:pPr>
          <w:r w:rsidRPr="00BE28E8">
            <w:t>Customer quotes are powerful proof points and may be displayed prominently. The most effective quotes include measurable business results. You must get all customer quotes approved by the Oracle Customer Reference Program— for every use</w:t>
          </w:r>
          <w:r w:rsidRPr="002862B3">
            <w:t>.”</w:t>
          </w:r>
        </w:p>
      </w:docPartBody>
    </w:docPart>
    <w:docPart>
      <w:docPartPr>
        <w:name w:val="E35E05ED1AEB054ABDF498F6F2EFD753"/>
        <w:category>
          <w:name w:val="常规"/>
          <w:gallery w:val="placeholder"/>
        </w:category>
        <w:types>
          <w:type w:val="bbPlcHdr"/>
        </w:types>
        <w:behaviors>
          <w:behavior w:val="content"/>
        </w:behaviors>
        <w:guid w:val="{BF35BB60-24D3-DE40-BEDD-924491B7F081}"/>
      </w:docPartPr>
      <w:docPartBody>
        <w:p w:rsidR="00000000" w:rsidRDefault="00000000">
          <w:pPr>
            <w:pStyle w:val="E35E05ED1AEB054ABDF498F6F2EFD753"/>
          </w:pPr>
          <w:r>
            <w:t>Person’s Name</w:t>
          </w:r>
        </w:p>
      </w:docPartBody>
    </w:docPart>
    <w:docPart>
      <w:docPartPr>
        <w:name w:val="BA377CE96C530B4685190023ED610676"/>
        <w:category>
          <w:name w:val="常规"/>
          <w:gallery w:val="placeholder"/>
        </w:category>
        <w:types>
          <w:type w:val="bbPlcHdr"/>
        </w:types>
        <w:behaviors>
          <w:behavior w:val="content"/>
        </w:behaviors>
        <w:guid w:val="{4591E750-D571-D743-8E2C-5068A044F090}"/>
      </w:docPartPr>
      <w:docPartBody>
        <w:p w:rsidR="00000000" w:rsidRDefault="00000000">
          <w:pPr>
            <w:pStyle w:val="BA377CE96C530B4685190023ED610676"/>
          </w:pPr>
          <w:r>
            <w:t>Job Title</w:t>
          </w:r>
          <w:r>
            <w:br/>
            <w:t>Company Name</w:t>
          </w:r>
        </w:p>
      </w:docPartBody>
    </w:docPart>
    <w:docPart>
      <w:docPartPr>
        <w:name w:val="552A3B267C89FB49A86452E00379C29B"/>
        <w:category>
          <w:name w:val="常规"/>
          <w:gallery w:val="placeholder"/>
        </w:category>
        <w:types>
          <w:type w:val="bbPlcHdr"/>
        </w:types>
        <w:behaviors>
          <w:behavior w:val="content"/>
        </w:behaviors>
        <w:guid w:val="{5B6FFD2B-301D-C84C-9346-AC8B0093DDEC}"/>
      </w:docPartPr>
      <w:docPartBody>
        <w:p w:rsidR="00000000" w:rsidRDefault="00000000">
          <w:pPr>
            <w:pStyle w:val="552A3B267C89FB49A86452E00379C29B"/>
          </w:pPr>
          <w:r w:rsidRPr="002862B3">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2862B3">
            <w:t>.”</w:t>
          </w:r>
        </w:p>
      </w:docPartBody>
    </w:docPart>
    <w:docPart>
      <w:docPartPr>
        <w:name w:val="E076404D67414445A130DC652DD08DD9"/>
        <w:category>
          <w:name w:val="常规"/>
          <w:gallery w:val="placeholder"/>
        </w:category>
        <w:types>
          <w:type w:val="bbPlcHdr"/>
        </w:types>
        <w:behaviors>
          <w:behavior w:val="content"/>
        </w:behaviors>
        <w:guid w:val="{0C1185FD-3BBA-FA46-8A2E-63F13BB22857}"/>
      </w:docPartPr>
      <w:docPartBody>
        <w:p w:rsidR="00000000" w:rsidRDefault="00000000">
          <w:pPr>
            <w:pStyle w:val="E076404D67414445A130DC652DD08DD9"/>
          </w:pPr>
          <w:r>
            <w:t>Person’s Name</w:t>
          </w:r>
        </w:p>
      </w:docPartBody>
    </w:docPart>
    <w:docPart>
      <w:docPartPr>
        <w:name w:val="B7B4C45D6EDAE447BA6452495F9E8E94"/>
        <w:category>
          <w:name w:val="常规"/>
          <w:gallery w:val="placeholder"/>
        </w:category>
        <w:types>
          <w:type w:val="bbPlcHdr"/>
        </w:types>
        <w:behaviors>
          <w:behavior w:val="content"/>
        </w:behaviors>
        <w:guid w:val="{97EB591E-F83A-D74E-81ED-F8DDE700B277}"/>
      </w:docPartPr>
      <w:docPartBody>
        <w:p w:rsidR="00000000" w:rsidRDefault="00000000">
          <w:pPr>
            <w:pStyle w:val="B7B4C45D6EDAE447BA6452495F9E8E94"/>
          </w:pPr>
          <w:r>
            <w:t>Job Title</w:t>
          </w:r>
          <w:r>
            <w:br/>
            <w:t>Company Name</w:t>
          </w:r>
        </w:p>
      </w:docPartBody>
    </w:docPart>
    <w:docPart>
      <w:docPartPr>
        <w:name w:val="83B27DD8FDEC0849BDDBA2C9837B7C01"/>
        <w:category>
          <w:name w:val="常规"/>
          <w:gallery w:val="placeholder"/>
        </w:category>
        <w:types>
          <w:type w:val="bbPlcHdr"/>
        </w:types>
        <w:behaviors>
          <w:behavior w:val="content"/>
        </w:behaviors>
        <w:guid w:val="{1B01565B-FEAA-984A-B482-603C449E762B}"/>
      </w:docPartPr>
      <w:docPartBody>
        <w:p w:rsidR="00000000" w:rsidRDefault="00000000">
          <w:pPr>
            <w:pStyle w:val="83B27DD8FDEC0849BDDBA2C9837B7C01"/>
          </w:pPr>
          <w:r w:rsidRPr="00127129">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127129">
            <w:t>.”</w:t>
          </w:r>
        </w:p>
      </w:docPartBody>
    </w:docPart>
    <w:docPart>
      <w:docPartPr>
        <w:name w:val="1BD758F200739944B98E3EA8D346D1F8"/>
        <w:category>
          <w:name w:val="常规"/>
          <w:gallery w:val="placeholder"/>
        </w:category>
        <w:types>
          <w:type w:val="bbPlcHdr"/>
        </w:types>
        <w:behaviors>
          <w:behavior w:val="content"/>
        </w:behaviors>
        <w:guid w:val="{D863417C-7393-964E-9C01-A8827CEA97B7}"/>
      </w:docPartPr>
      <w:docPartBody>
        <w:p w:rsidR="00000000" w:rsidRDefault="00000000">
          <w:pPr>
            <w:pStyle w:val="1BD758F200739944B98E3EA8D346D1F8"/>
          </w:pPr>
          <w:r w:rsidRPr="00136D38">
            <w:t>Person’s Name</w:t>
          </w:r>
        </w:p>
      </w:docPartBody>
    </w:docPart>
    <w:docPart>
      <w:docPartPr>
        <w:name w:val="A4941633605BBA449A5032B8F29D5FC6"/>
        <w:category>
          <w:name w:val="常规"/>
          <w:gallery w:val="placeholder"/>
        </w:category>
        <w:types>
          <w:type w:val="bbPlcHdr"/>
        </w:types>
        <w:behaviors>
          <w:behavior w:val="content"/>
        </w:behaviors>
        <w:guid w:val="{73292516-853B-014A-A0B3-A2652A7F0987}"/>
      </w:docPartPr>
      <w:docPartBody>
        <w:p w:rsidR="00000000" w:rsidRDefault="00000000">
          <w:pPr>
            <w:pStyle w:val="A4941633605BBA449A5032B8F29D5FC6"/>
          </w:pPr>
          <w:r w:rsidRPr="00136D38">
            <w:t>Job Title</w:t>
          </w:r>
          <w:r w:rsidRPr="00136D38">
            <w:br/>
            <w:t>Company Name</w:t>
          </w:r>
        </w:p>
      </w:docPartBody>
    </w:docPart>
    <w:docPart>
      <w:docPartPr>
        <w:name w:val="AD131C50D818D342A792907DCAC11BFD"/>
        <w:category>
          <w:name w:val="常规"/>
          <w:gallery w:val="placeholder"/>
        </w:category>
        <w:types>
          <w:type w:val="bbPlcHdr"/>
        </w:types>
        <w:behaviors>
          <w:behavior w:val="content"/>
        </w:behaviors>
        <w:guid w:val="{723ED010-1949-3C43-8608-7AE990C7D07D}"/>
      </w:docPartPr>
      <w:docPartBody>
        <w:p w:rsidR="00000000" w:rsidRDefault="00000000">
          <w:pPr>
            <w:pStyle w:val="AD131C50D818D342A792907DCAC11BFD"/>
          </w:pPr>
          <w:r w:rsidRPr="00F6455D">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docPartBody>
    </w:docPart>
    <w:docPart>
      <w:docPartPr>
        <w:name w:val="0C37183B640C044B815C802CC676D20A"/>
        <w:category>
          <w:name w:val="常规"/>
          <w:gallery w:val="placeholder"/>
        </w:category>
        <w:types>
          <w:type w:val="bbPlcHdr"/>
        </w:types>
        <w:behaviors>
          <w:behavior w:val="content"/>
        </w:behaviors>
        <w:guid w:val="{1729B913-10B7-B64F-BFBE-D7B2F45DAC3E}"/>
      </w:docPartPr>
      <w:docPartBody>
        <w:p w:rsidR="00000000" w:rsidRDefault="00000000">
          <w:pPr>
            <w:pStyle w:val="0C37183B640C044B815C802CC676D20A"/>
          </w:pPr>
          <w:r w:rsidRPr="00136D38">
            <w:t>Person’s Name</w:t>
          </w:r>
        </w:p>
      </w:docPartBody>
    </w:docPart>
    <w:docPart>
      <w:docPartPr>
        <w:name w:val="2D3827DF5E537D428B3E7EE5D7F4D7B8"/>
        <w:category>
          <w:name w:val="常规"/>
          <w:gallery w:val="placeholder"/>
        </w:category>
        <w:types>
          <w:type w:val="bbPlcHdr"/>
        </w:types>
        <w:behaviors>
          <w:behavior w:val="content"/>
        </w:behaviors>
        <w:guid w:val="{FC350453-901B-6041-9882-AE3083C0D4FD}"/>
      </w:docPartPr>
      <w:docPartBody>
        <w:p w:rsidR="00000000" w:rsidRDefault="00000000">
          <w:pPr>
            <w:pStyle w:val="2D3827DF5E537D428B3E7EE5D7F4D7B8"/>
          </w:pPr>
          <w:r w:rsidRPr="00136D38">
            <w:t>Job Title</w:t>
          </w:r>
          <w:r w:rsidRPr="00136D38">
            <w:br/>
            <w:t>Company Name</w:t>
          </w:r>
        </w:p>
      </w:docPartBody>
    </w:docPart>
    <w:docPart>
      <w:docPartPr>
        <w:name w:val="7DB1930F00D75F40AB3F9703BDB48452"/>
        <w:category>
          <w:name w:val="常规"/>
          <w:gallery w:val="placeholder"/>
        </w:category>
        <w:types>
          <w:type w:val="bbPlcHdr"/>
        </w:types>
        <w:behaviors>
          <w:behavior w:val="content"/>
        </w:behaviors>
        <w:guid w:val="{3E7AD701-A324-EE4E-89CF-6AE38BCF2D75}"/>
      </w:docPartPr>
      <w:docPartBody>
        <w:p w:rsidR="00000000" w:rsidRDefault="00000000">
          <w:pPr>
            <w:pStyle w:val="7DB1930F00D75F40AB3F9703BDB48452"/>
          </w:pPr>
          <w:r w:rsidRPr="00F6455D">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docPartBody>
    </w:docPart>
    <w:docPart>
      <w:docPartPr>
        <w:name w:val="712CE39B5092634DBA7D885D7D5765E1"/>
        <w:category>
          <w:name w:val="常规"/>
          <w:gallery w:val="placeholder"/>
        </w:category>
        <w:types>
          <w:type w:val="bbPlcHdr"/>
        </w:types>
        <w:behaviors>
          <w:behavior w:val="content"/>
        </w:behaviors>
        <w:guid w:val="{76A6AB9D-11DB-A14D-A9DA-0BD9B285821F}"/>
      </w:docPartPr>
      <w:docPartBody>
        <w:p w:rsidR="00000000" w:rsidRDefault="00000000">
          <w:pPr>
            <w:pStyle w:val="712CE39B5092634DBA7D885D7D5765E1"/>
          </w:pPr>
          <w:r w:rsidRPr="00136D38">
            <w:t>Person’s Name</w:t>
          </w:r>
        </w:p>
      </w:docPartBody>
    </w:docPart>
    <w:docPart>
      <w:docPartPr>
        <w:name w:val="AE54C9B432118942BD4E8FEDBD632F2A"/>
        <w:category>
          <w:name w:val="常规"/>
          <w:gallery w:val="placeholder"/>
        </w:category>
        <w:types>
          <w:type w:val="bbPlcHdr"/>
        </w:types>
        <w:behaviors>
          <w:behavior w:val="content"/>
        </w:behaviors>
        <w:guid w:val="{C341D04B-D9C0-1540-A427-A04FC0EBAE48}"/>
      </w:docPartPr>
      <w:docPartBody>
        <w:p w:rsidR="00000000" w:rsidRDefault="00000000">
          <w:pPr>
            <w:pStyle w:val="AE54C9B432118942BD4E8FEDBD632F2A"/>
          </w:pPr>
          <w:r w:rsidRPr="00136D38">
            <w:t>Job Title</w:t>
          </w:r>
          <w:r w:rsidRPr="00136D38">
            <w:br/>
            <w:t>Company Name</w:t>
          </w:r>
        </w:p>
      </w:docPartBody>
    </w:docPart>
    <w:docPart>
      <w:docPartPr>
        <w:name w:val="3236EE1000E8184C8D36FC71A20F6BA9"/>
        <w:category>
          <w:name w:val="常规"/>
          <w:gallery w:val="placeholder"/>
        </w:category>
        <w:types>
          <w:type w:val="bbPlcHdr"/>
        </w:types>
        <w:behaviors>
          <w:behavior w:val="content"/>
        </w:behaviors>
        <w:guid w:val="{2B44E73C-3BDE-ED4D-AEFE-DCAD0A355114}"/>
      </w:docPartPr>
      <w:docPartBody>
        <w:p w:rsidR="00000000" w:rsidRDefault="00000000">
          <w:pPr>
            <w:pStyle w:val="3236EE1000E8184C8D36FC71A20F6BA9"/>
          </w:pPr>
          <w:r w:rsidRPr="00503540">
            <w:t>[Table title]</w:t>
          </w:r>
        </w:p>
      </w:docPartBody>
    </w:docPart>
    <w:docPart>
      <w:docPartPr>
        <w:name w:val="A8FE80AB6FEA9947879F8281FF817545"/>
        <w:category>
          <w:name w:val="常规"/>
          <w:gallery w:val="placeholder"/>
        </w:category>
        <w:types>
          <w:type w:val="bbPlcHdr"/>
        </w:types>
        <w:behaviors>
          <w:behavior w:val="content"/>
        </w:behaviors>
        <w:guid w:val="{F9796119-CEC8-C746-B3CB-581AFDB6B0B8}"/>
      </w:docPartPr>
      <w:docPartBody>
        <w:p w:rsidR="00000000" w:rsidRDefault="00000000">
          <w:pPr>
            <w:pStyle w:val="A8FE80AB6FEA9947879F8281FF817545"/>
          </w:pPr>
          <w:r w:rsidRPr="005A0F74">
            <w:rPr>
              <w:rStyle w:val="a3"/>
            </w:rPr>
            <w:t>This is a caption for the table. It should be less than three sentences</w:t>
          </w:r>
          <w:r w:rsidRPr="004C2C04">
            <w:rPr>
              <w:rStyle w:val="a3"/>
            </w:rPr>
            <w:t>.</w:t>
          </w:r>
        </w:p>
      </w:docPartBody>
    </w:docPart>
    <w:docPart>
      <w:docPartPr>
        <w:name w:val="22032D0569CAE440925D6A4A150CC84B"/>
        <w:category>
          <w:name w:val="常规"/>
          <w:gallery w:val="placeholder"/>
        </w:category>
        <w:types>
          <w:type w:val="bbPlcHdr"/>
        </w:types>
        <w:behaviors>
          <w:behavior w:val="content"/>
        </w:behaviors>
        <w:guid w:val="{1A57D15E-4047-D44B-86E5-86D0678399E9}"/>
      </w:docPartPr>
      <w:docPartBody>
        <w:p w:rsidR="00000000" w:rsidRDefault="00000000">
          <w:pPr>
            <w:pStyle w:val="22032D0569CAE440925D6A4A150CC84B"/>
          </w:pPr>
          <w:r>
            <w:rPr>
              <w:rStyle w:val="a3"/>
            </w:rPr>
            <w:t>[X]</w:t>
          </w:r>
        </w:p>
      </w:docPartBody>
    </w:docPart>
    <w:docPart>
      <w:docPartPr>
        <w:name w:val="D0D090818471C94E9064DACAAFEAD8B4"/>
        <w:category>
          <w:name w:val="常规"/>
          <w:gallery w:val="placeholder"/>
        </w:category>
        <w:types>
          <w:type w:val="bbPlcHdr"/>
        </w:types>
        <w:behaviors>
          <w:behavior w:val="content"/>
        </w:behaviors>
        <w:guid w:val="{262D1E29-4C4C-6849-B54F-A4396F173338}"/>
      </w:docPartPr>
      <w:docPartBody>
        <w:p w:rsidR="00000000" w:rsidRDefault="00000000">
          <w:pPr>
            <w:pStyle w:val="D0D090818471C94E9064DACAAFEAD8B4"/>
          </w:pPr>
          <w:r>
            <w:rPr>
              <w:rStyle w:val="a3"/>
            </w:rPr>
            <w:t>[C</w:t>
          </w:r>
          <w:r w:rsidRPr="00CF1C42">
            <w:rPr>
              <w:rStyle w:val="a3"/>
            </w:rPr>
            <w:t>lick or tap here to enter text</w:t>
          </w:r>
          <w:r>
            <w:rPr>
              <w:rStyle w:val="a3"/>
            </w:rPr>
            <w:t>]</w:t>
          </w:r>
        </w:p>
      </w:docPartBody>
    </w:docPart>
    <w:docPart>
      <w:docPartPr>
        <w:name w:val="B6DAEB4E931C63478F64A0631E83D442"/>
        <w:category>
          <w:name w:val="常规"/>
          <w:gallery w:val="placeholder"/>
        </w:category>
        <w:types>
          <w:type w:val="bbPlcHdr"/>
        </w:types>
        <w:behaviors>
          <w:behavior w:val="content"/>
        </w:behaviors>
        <w:guid w:val="{E0A6D573-B0FA-6240-B001-6EE3CCBAD66C}"/>
      </w:docPartPr>
      <w:docPartBody>
        <w:p w:rsidR="00000000" w:rsidRDefault="00000000">
          <w:pPr>
            <w:pStyle w:val="B6DAEB4E931C63478F64A0631E83D442"/>
          </w:pPr>
          <w:r>
            <w:rPr>
              <w:rStyle w:val="a3"/>
            </w:rPr>
            <w:t>Sample of data in chart to assist the visually impaired</w:t>
          </w:r>
        </w:p>
      </w:docPartBody>
    </w:docPart>
    <w:docPart>
      <w:docPartPr>
        <w:name w:val="6F4182171E180C429726558E1F475791"/>
        <w:category>
          <w:name w:val="常规"/>
          <w:gallery w:val="placeholder"/>
        </w:category>
        <w:types>
          <w:type w:val="bbPlcHdr"/>
        </w:types>
        <w:behaviors>
          <w:behavior w:val="content"/>
        </w:behaviors>
        <w:guid w:val="{786E28D3-0D49-D34F-A4E4-C5E4F81E58AD}"/>
      </w:docPartPr>
      <w:docPartBody>
        <w:p w:rsidR="00000000" w:rsidRDefault="00000000">
          <w:pPr>
            <w:pStyle w:val="6F4182171E180C429726558E1F475791"/>
          </w:pPr>
          <w:r>
            <w:rPr>
              <w:rStyle w:val="a3"/>
            </w:rPr>
            <w:t>Sample of data in chart to assist the visually impaired</w:t>
          </w:r>
        </w:p>
      </w:docPartBody>
    </w:docPart>
    <w:docPart>
      <w:docPartPr>
        <w:name w:val="B01AC540336A2C45B7752C7B4746E1BC"/>
        <w:category>
          <w:name w:val="常规"/>
          <w:gallery w:val="placeholder"/>
        </w:category>
        <w:types>
          <w:type w:val="bbPlcHdr"/>
        </w:types>
        <w:behaviors>
          <w:behavior w:val="content"/>
        </w:behaviors>
        <w:guid w:val="{98FC7376-2AC1-5F43-B289-AD728DFE0B90}"/>
      </w:docPartPr>
      <w:docPartBody>
        <w:p w:rsidR="00000000" w:rsidRDefault="00000000">
          <w:pPr>
            <w:pStyle w:val="B01AC540336A2C45B7752C7B4746E1BC"/>
          </w:pPr>
          <w:r w:rsidRPr="00CF1C42">
            <w:rPr>
              <w:rStyle w:val="a3"/>
            </w:rPr>
            <w:t>Click or tap here to enter text.</w:t>
          </w:r>
        </w:p>
      </w:docPartBody>
    </w:docPart>
    <w:docPart>
      <w:docPartPr>
        <w:name w:val="A7C977FF9E9A51408B691FF8DC5A2BBF"/>
        <w:category>
          <w:name w:val="常规"/>
          <w:gallery w:val="placeholder"/>
        </w:category>
        <w:types>
          <w:type w:val="bbPlcHdr"/>
        </w:types>
        <w:behaviors>
          <w:behavior w:val="content"/>
        </w:behaviors>
        <w:guid w:val="{F092BD81-39BD-6142-8C8B-0560E62976D9}"/>
      </w:docPartPr>
      <w:docPartBody>
        <w:p w:rsidR="00000000" w:rsidRDefault="00725601" w:rsidP="00725601">
          <w:pPr>
            <w:pStyle w:val="A7C977FF9E9A51408B691FF8DC5A2BBF"/>
          </w:pPr>
          <w:r>
            <w:rPr>
              <w:rStyle w:val="a3"/>
            </w:rPr>
            <w:t>[1.0]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Oracle Sans">
    <w:panose1 w:val="020B0604020202020204"/>
    <w:charset w:val="00"/>
    <w:family w:val="swiss"/>
    <w:pitch w:val="variable"/>
    <w:sig w:usb0="A10006EF" w:usb1="400060FB" w:usb2="00000000" w:usb3="00000000" w:csb0="0000001F" w:csb1="00000000"/>
  </w:font>
  <w:font w:name="Wingdings 2">
    <w:panose1 w:val="05020102010507070707"/>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4020202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01"/>
    <w:rsid w:val="0065741C"/>
    <w:rsid w:val="00725601"/>
    <w:rsid w:val="008D2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725601"/>
    <w:rPr>
      <w:color w:val="AE562C"/>
    </w:rPr>
  </w:style>
  <w:style w:type="paragraph" w:customStyle="1" w:styleId="DC7AB4EC5221F441A66D39A70ECEC5D6">
    <w:name w:val="DC7AB4EC5221F441A66D39A70ECEC5D6"/>
    <w:pPr>
      <w:widowControl w:val="0"/>
    </w:pPr>
  </w:style>
  <w:style w:type="paragraph" w:customStyle="1" w:styleId="406DF58F4714B74CA31005924A9FC96D">
    <w:name w:val="406DF58F4714B74CA31005924A9FC96D"/>
    <w:pPr>
      <w:widowControl w:val="0"/>
    </w:pPr>
  </w:style>
  <w:style w:type="paragraph" w:customStyle="1" w:styleId="3743FF3F511F374B8FCD137AE2F96C32">
    <w:name w:val="3743FF3F511F374B8FCD137AE2F96C32"/>
    <w:pPr>
      <w:widowControl w:val="0"/>
    </w:pPr>
  </w:style>
  <w:style w:type="paragraph" w:customStyle="1" w:styleId="0FFFA14FE8DA8844B823AF63AAFE6FB7">
    <w:name w:val="0FFFA14FE8DA8844B823AF63AAFE6FB7"/>
    <w:pPr>
      <w:widowControl w:val="0"/>
    </w:pPr>
  </w:style>
  <w:style w:type="paragraph" w:customStyle="1" w:styleId="2A0518874F02F540A59FA9CD7A3F57B8">
    <w:name w:val="2A0518874F02F540A59FA9CD7A3F57B8"/>
    <w:pPr>
      <w:widowControl w:val="0"/>
    </w:pPr>
  </w:style>
  <w:style w:type="paragraph" w:customStyle="1" w:styleId="1601486AF47FDC48B636CF11BE03B705">
    <w:name w:val="1601486AF47FDC48B636CF11BE03B705"/>
    <w:pPr>
      <w:widowControl w:val="0"/>
    </w:pPr>
  </w:style>
  <w:style w:type="paragraph" w:customStyle="1" w:styleId="40EB1C9006528A48994031787AED345A">
    <w:name w:val="40EB1C9006528A48994031787AED345A"/>
    <w:pPr>
      <w:widowControl w:val="0"/>
    </w:pPr>
  </w:style>
  <w:style w:type="paragraph" w:customStyle="1" w:styleId="C1D2F827B16DAA439F4C557DD58C5F2F">
    <w:name w:val="C1D2F827B16DAA439F4C557DD58C5F2F"/>
    <w:pPr>
      <w:widowControl w:val="0"/>
    </w:pPr>
  </w:style>
  <w:style w:type="paragraph" w:customStyle="1" w:styleId="C2A5193CD117EE49889E83ACD83274C0">
    <w:name w:val="C2A5193CD117EE49889E83ACD83274C0"/>
    <w:pPr>
      <w:widowControl w:val="0"/>
    </w:pPr>
  </w:style>
  <w:style w:type="paragraph" w:customStyle="1" w:styleId="3EDF80DB2485E842B6C8C07A04307A5E">
    <w:name w:val="3EDF80DB2485E842B6C8C07A04307A5E"/>
    <w:pPr>
      <w:widowControl w:val="0"/>
    </w:pPr>
  </w:style>
  <w:style w:type="paragraph" w:customStyle="1" w:styleId="0B4696C95440304BBA44B868ECC51777">
    <w:name w:val="0B4696C95440304BBA44B868ECC51777"/>
    <w:pPr>
      <w:widowControl w:val="0"/>
    </w:pPr>
  </w:style>
  <w:style w:type="paragraph" w:customStyle="1" w:styleId="D202A86399007146921546C61BF7B524">
    <w:name w:val="D202A86399007146921546C61BF7B524"/>
    <w:pPr>
      <w:widowControl w:val="0"/>
    </w:pPr>
  </w:style>
  <w:style w:type="paragraph" w:customStyle="1" w:styleId="5EF3FC78A7DB104D98D2A4ADA5F8D801">
    <w:name w:val="5EF3FC78A7DB104D98D2A4ADA5F8D801"/>
    <w:pPr>
      <w:widowControl w:val="0"/>
    </w:pPr>
  </w:style>
  <w:style w:type="paragraph" w:customStyle="1" w:styleId="762761B89F1DDB4BA41E502513EF28B2">
    <w:name w:val="762761B89F1DDB4BA41E502513EF28B2"/>
    <w:pPr>
      <w:widowControl w:val="0"/>
    </w:pPr>
  </w:style>
  <w:style w:type="paragraph" w:customStyle="1" w:styleId="E35E05ED1AEB054ABDF498F6F2EFD753">
    <w:name w:val="E35E05ED1AEB054ABDF498F6F2EFD753"/>
    <w:pPr>
      <w:widowControl w:val="0"/>
    </w:pPr>
  </w:style>
  <w:style w:type="paragraph" w:customStyle="1" w:styleId="BA377CE96C530B4685190023ED610676">
    <w:name w:val="BA377CE96C530B4685190023ED610676"/>
    <w:pPr>
      <w:widowControl w:val="0"/>
    </w:pPr>
  </w:style>
  <w:style w:type="paragraph" w:customStyle="1" w:styleId="552A3B267C89FB49A86452E00379C29B">
    <w:name w:val="552A3B267C89FB49A86452E00379C29B"/>
    <w:pPr>
      <w:widowControl w:val="0"/>
    </w:pPr>
  </w:style>
  <w:style w:type="paragraph" w:customStyle="1" w:styleId="E076404D67414445A130DC652DD08DD9">
    <w:name w:val="E076404D67414445A130DC652DD08DD9"/>
    <w:pPr>
      <w:widowControl w:val="0"/>
    </w:pPr>
  </w:style>
  <w:style w:type="paragraph" w:customStyle="1" w:styleId="B7B4C45D6EDAE447BA6452495F9E8E94">
    <w:name w:val="B7B4C45D6EDAE447BA6452495F9E8E94"/>
    <w:pPr>
      <w:widowControl w:val="0"/>
    </w:pPr>
  </w:style>
  <w:style w:type="paragraph" w:customStyle="1" w:styleId="83B27DD8FDEC0849BDDBA2C9837B7C01">
    <w:name w:val="83B27DD8FDEC0849BDDBA2C9837B7C01"/>
    <w:pPr>
      <w:widowControl w:val="0"/>
    </w:pPr>
  </w:style>
  <w:style w:type="paragraph" w:customStyle="1" w:styleId="1BD758F200739944B98E3EA8D346D1F8">
    <w:name w:val="1BD758F200739944B98E3EA8D346D1F8"/>
    <w:pPr>
      <w:widowControl w:val="0"/>
    </w:pPr>
  </w:style>
  <w:style w:type="paragraph" w:customStyle="1" w:styleId="A4941633605BBA449A5032B8F29D5FC6">
    <w:name w:val="A4941633605BBA449A5032B8F29D5FC6"/>
    <w:pPr>
      <w:widowControl w:val="0"/>
    </w:pPr>
  </w:style>
  <w:style w:type="paragraph" w:customStyle="1" w:styleId="AD131C50D818D342A792907DCAC11BFD">
    <w:name w:val="AD131C50D818D342A792907DCAC11BFD"/>
    <w:pPr>
      <w:widowControl w:val="0"/>
    </w:pPr>
  </w:style>
  <w:style w:type="paragraph" w:customStyle="1" w:styleId="0C37183B640C044B815C802CC676D20A">
    <w:name w:val="0C37183B640C044B815C802CC676D20A"/>
    <w:pPr>
      <w:widowControl w:val="0"/>
    </w:pPr>
  </w:style>
  <w:style w:type="paragraph" w:customStyle="1" w:styleId="2D3827DF5E537D428B3E7EE5D7F4D7B8">
    <w:name w:val="2D3827DF5E537D428B3E7EE5D7F4D7B8"/>
    <w:pPr>
      <w:widowControl w:val="0"/>
    </w:pPr>
  </w:style>
  <w:style w:type="paragraph" w:customStyle="1" w:styleId="7DB1930F00D75F40AB3F9703BDB48452">
    <w:name w:val="7DB1930F00D75F40AB3F9703BDB48452"/>
    <w:pPr>
      <w:widowControl w:val="0"/>
    </w:pPr>
  </w:style>
  <w:style w:type="paragraph" w:customStyle="1" w:styleId="712CE39B5092634DBA7D885D7D5765E1">
    <w:name w:val="712CE39B5092634DBA7D885D7D5765E1"/>
    <w:pPr>
      <w:widowControl w:val="0"/>
    </w:pPr>
  </w:style>
  <w:style w:type="paragraph" w:customStyle="1" w:styleId="AE54C9B432118942BD4E8FEDBD632F2A">
    <w:name w:val="AE54C9B432118942BD4E8FEDBD632F2A"/>
    <w:pPr>
      <w:widowControl w:val="0"/>
    </w:pPr>
  </w:style>
  <w:style w:type="paragraph" w:customStyle="1" w:styleId="3236EE1000E8184C8D36FC71A20F6BA9">
    <w:name w:val="3236EE1000E8184C8D36FC71A20F6BA9"/>
    <w:pPr>
      <w:widowControl w:val="0"/>
    </w:pPr>
  </w:style>
  <w:style w:type="paragraph" w:customStyle="1" w:styleId="A8FE80AB6FEA9947879F8281FF817545">
    <w:name w:val="A8FE80AB6FEA9947879F8281FF817545"/>
    <w:pPr>
      <w:widowControl w:val="0"/>
    </w:pPr>
  </w:style>
  <w:style w:type="paragraph" w:customStyle="1" w:styleId="22032D0569CAE440925D6A4A150CC84B">
    <w:name w:val="22032D0569CAE440925D6A4A150CC84B"/>
    <w:pPr>
      <w:widowControl w:val="0"/>
    </w:pPr>
  </w:style>
  <w:style w:type="paragraph" w:customStyle="1" w:styleId="D0D090818471C94E9064DACAAFEAD8B4">
    <w:name w:val="D0D090818471C94E9064DACAAFEAD8B4"/>
    <w:pPr>
      <w:widowControl w:val="0"/>
    </w:pPr>
  </w:style>
  <w:style w:type="paragraph" w:customStyle="1" w:styleId="B6DAEB4E931C63478F64A0631E83D442">
    <w:name w:val="B6DAEB4E931C63478F64A0631E83D442"/>
    <w:pPr>
      <w:widowControl w:val="0"/>
    </w:pPr>
  </w:style>
  <w:style w:type="paragraph" w:customStyle="1" w:styleId="6F4182171E180C429726558E1F475791">
    <w:name w:val="6F4182171E180C429726558E1F475791"/>
    <w:pPr>
      <w:widowControl w:val="0"/>
    </w:pPr>
  </w:style>
  <w:style w:type="paragraph" w:customStyle="1" w:styleId="B01AC540336A2C45B7752C7B4746E1BC">
    <w:name w:val="B01AC540336A2C45B7752C7B4746E1BC"/>
    <w:pPr>
      <w:widowControl w:val="0"/>
    </w:pPr>
  </w:style>
  <w:style w:type="paragraph" w:customStyle="1" w:styleId="0ECE3727D251E54CBB43FDF398C3CDF9">
    <w:name w:val="0ECE3727D251E54CBB43FDF398C3CDF9"/>
    <w:pPr>
      <w:widowControl w:val="0"/>
    </w:pPr>
  </w:style>
  <w:style w:type="paragraph" w:customStyle="1" w:styleId="A7C977FF9E9A51408B691FF8DC5A2BBF">
    <w:name w:val="A7C977FF9E9A51408B691FF8DC5A2BBF"/>
    <w:rsid w:val="00725601"/>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racle Accessible Master Brand_Neutral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Neutral 10: Light fill_Black text">
      <a:srgbClr val="FBF9F8"/>
    </a:custClr>
    <a:custClr name="Neutral 20: Light fill_Black text">
      <a:srgbClr val="F5F4F2"/>
    </a:custClr>
    <a:custClr name="Neutral 30: Light fill_Black text">
      <a:srgbClr val="F1EFED"/>
    </a:custClr>
    <a:custClr name="text Neutral 40: Light fill_Black text">
      <a:srgbClr val="E4E1DD"/>
    </a:custClr>
    <a:custClr name="Neutral 50: Light fill_Black text">
      <a:srgbClr val="D4CFCA"/>
    </a:custClr>
    <a:custClr name="Neutral 60: Light fill_Black text">
      <a:srgbClr val="BCB6B1"/>
    </a:custClr>
    <a:custClr name="Neutral 70: Light fill_Black text">
      <a:srgbClr val="AEA8A2"/>
    </a:custClr>
    <a:custClr name="Neutral 80: Light fill_Black text">
      <a:srgbClr val="9E9892"/>
    </a:custClr>
    <a:custClr name="Neutral 90: Light fill_Black text">
      <a:srgbClr val="8B8580"/>
    </a:custClr>
    <a:custClr name="Neutral 100: Dark fill_White text">
      <a:srgbClr val="7A736E"/>
    </a:custClr>
    <a:custClr name="Neutral 110: Dark fill_White text">
      <a:srgbClr val="6F6964"/>
    </a:custClr>
    <a:custClr name="Neutral 120: Dark fill_White text">
      <a:srgbClr val="665F5B"/>
    </a:custClr>
    <a:custClr name="Neutral 130: Dark fill_White text">
      <a:srgbClr val="5C5651"/>
    </a:custClr>
    <a:custClr name="Neutral 140: Dark fill_White text">
      <a:srgbClr val="514C47"/>
    </a:custClr>
    <a:custClr name="Neutral 150: Dark fill_White text">
      <a:srgbClr val="47423E"/>
    </a:custClr>
    <a:custClr name="Neutral 160: Dark fill_White text">
      <a:srgbClr val="3A3632"/>
    </a:custClr>
    <a:custClr name="Neutral 170: Dark fill_White text">
      <a:srgbClr val="312D2A"/>
    </a:custClr>
    <a:custClr name="Neutral 180: Dark fill_White text">
      <a:srgbClr val="201E1C"/>
    </a:custClr>
    <a:custClr name="Neutral 190: Dark fill_White text">
      <a:srgbClr val="161513"/>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Oracle Master Brand_Neutral A4 Statement of Direction 2023.dotx</Template>
  <TotalTime>0</TotalTime>
  <Pages>14</Pages>
  <Words>3159</Words>
  <Characters>18008</Characters>
  <Application>Microsoft Office Word</Application>
  <DocSecurity>0</DocSecurity>
  <Lines>150</Lines>
  <Paragraphs>42</Paragraphs>
  <ScaleCrop>false</ScaleCrop>
  <Company/>
  <LinksUpToDate>false</LinksUpToDate>
  <CharactersWithSpaces>21125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2026-02-24T02:14:00Z</dcterms:created>
  <dcterms:modified xsi:type="dcterms:W3CDTF">2026-02-24T02:15:00Z</dcterms:modified>
</cp:coreProperties>
</file>